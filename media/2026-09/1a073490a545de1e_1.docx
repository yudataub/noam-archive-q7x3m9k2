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87AB" w14:textId="5DA364D0" w:rsidR="00D3426C" w:rsidRPr="0062054C" w:rsidRDefault="008035AD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  <w:r w:rsidRPr="0062054C">
        <w:rPr>
          <w:rFonts w:ascii="David" w:hAnsi="David" w:cs="David"/>
          <w:sz w:val="30"/>
          <w:szCs w:val="30"/>
          <w:rtl/>
        </w:rPr>
        <w:t>בס"ד</w:t>
      </w:r>
    </w:p>
    <w:p w14:paraId="5605686E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b/>
          <w:sz w:val="30"/>
          <w:szCs w:val="30"/>
          <w:u w:val="single"/>
          <w:rtl/>
        </w:rPr>
      </w:pPr>
    </w:p>
    <w:p w14:paraId="288439E6" w14:textId="77777777" w:rsidR="00D3426C" w:rsidRPr="0062054C" w:rsidRDefault="00D3426C" w:rsidP="00D3426C">
      <w:pPr>
        <w:spacing w:after="60" w:line="240" w:lineRule="auto"/>
        <w:jc w:val="center"/>
        <w:rPr>
          <w:rFonts w:ascii="David" w:hAnsi="David" w:cs="David"/>
          <w:bCs/>
          <w:sz w:val="36"/>
          <w:szCs w:val="36"/>
          <w:u w:val="single"/>
        </w:rPr>
      </w:pPr>
      <w:r w:rsidRPr="0062054C">
        <w:rPr>
          <w:rFonts w:ascii="David" w:hAnsi="David" w:cs="David"/>
          <w:bCs/>
          <w:sz w:val="36"/>
          <w:szCs w:val="36"/>
          <w:u w:val="single"/>
          <w:rtl/>
        </w:rPr>
        <w:t>תורני הפסקות- יום ראשון</w:t>
      </w:r>
    </w:p>
    <w:p w14:paraId="73AE02A5" w14:textId="5D564F47" w:rsidR="00D3426C" w:rsidRPr="0062054C" w:rsidRDefault="00D3426C" w:rsidP="00477394">
      <w:pPr>
        <w:spacing w:after="60" w:line="240" w:lineRule="auto"/>
        <w:rPr>
          <w:rFonts w:ascii="David" w:hAnsi="David" w:cs="David"/>
          <w:b/>
          <w:sz w:val="30"/>
          <w:szCs w:val="30"/>
        </w:rPr>
      </w:pPr>
      <w:r w:rsidRPr="0062054C">
        <w:rPr>
          <w:rFonts w:ascii="David" w:hAnsi="David" w:cs="David"/>
          <w:b/>
          <w:sz w:val="30"/>
          <w:szCs w:val="30"/>
          <w:rtl/>
        </w:rPr>
        <w:t xml:space="preserve">                          תורנות בוקר – </w:t>
      </w:r>
      <w:r w:rsidR="00244BC4">
        <w:rPr>
          <w:rFonts w:ascii="David" w:hAnsi="David" w:cs="David" w:hint="cs"/>
          <w:b/>
          <w:sz w:val="30"/>
          <w:szCs w:val="30"/>
          <w:rtl/>
        </w:rPr>
        <w:t>חגית ריבר</w:t>
      </w:r>
    </w:p>
    <w:tbl>
      <w:tblPr>
        <w:bidiVisual/>
        <w:tblW w:w="12636" w:type="dxa"/>
        <w:tblInd w:w="1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15"/>
        <w:gridCol w:w="2126"/>
        <w:gridCol w:w="1560"/>
        <w:gridCol w:w="3053"/>
        <w:gridCol w:w="1591"/>
        <w:gridCol w:w="1591"/>
      </w:tblGrid>
      <w:tr w:rsidR="00D3426C" w:rsidRPr="0062054C" w14:paraId="7E4062F5" w14:textId="77777777" w:rsidTr="00E6547A">
        <w:trPr>
          <w:trHeight w:val="490"/>
        </w:trPr>
        <w:tc>
          <w:tcPr>
            <w:tcW w:w="2715" w:type="dxa"/>
            <w:vAlign w:val="center"/>
          </w:tcPr>
          <w:p w14:paraId="75A868D4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</w:p>
        </w:tc>
        <w:tc>
          <w:tcPr>
            <w:tcW w:w="2126" w:type="dxa"/>
            <w:vAlign w:val="center"/>
          </w:tcPr>
          <w:p w14:paraId="58CA74A4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במסלול ריצה</w:t>
            </w:r>
          </w:p>
        </w:tc>
        <w:tc>
          <w:tcPr>
            <w:tcW w:w="1560" w:type="dxa"/>
            <w:vAlign w:val="center"/>
          </w:tcPr>
          <w:p w14:paraId="69E99982" w14:textId="36F8F94F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ברחבה</w:t>
            </w:r>
            <w:r w:rsidR="005E412C">
              <w:rPr>
                <w:rFonts w:ascii="David" w:hAnsi="David" w:cs="David" w:hint="cs"/>
                <w:b/>
                <w:sz w:val="30"/>
                <w:szCs w:val="30"/>
                <w:rtl/>
              </w:rPr>
              <w:t xml:space="preserve"> החיצונית</w:t>
            </w:r>
          </w:p>
        </w:tc>
        <w:tc>
          <w:tcPr>
            <w:tcW w:w="3053" w:type="dxa"/>
            <w:vAlign w:val="center"/>
          </w:tcPr>
          <w:p w14:paraId="41B2F993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מבנה- קומה אחרונה</w:t>
            </w:r>
          </w:p>
        </w:tc>
        <w:tc>
          <w:tcPr>
            <w:tcW w:w="1591" w:type="dxa"/>
            <w:vAlign w:val="center"/>
          </w:tcPr>
          <w:p w14:paraId="0A1D6515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במגרש</w:t>
            </w:r>
          </w:p>
        </w:tc>
        <w:tc>
          <w:tcPr>
            <w:tcW w:w="1591" w:type="dxa"/>
          </w:tcPr>
          <w:p w14:paraId="24BB8097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רחבה</w:t>
            </w:r>
          </w:p>
          <w:p w14:paraId="4840EFE8" w14:textId="77777777" w:rsidR="00D3426C" w:rsidRPr="0062054C" w:rsidRDefault="00D3426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פנימית</w:t>
            </w:r>
          </w:p>
        </w:tc>
      </w:tr>
      <w:tr w:rsidR="0062054C" w:rsidRPr="0062054C" w14:paraId="455B8B28" w14:textId="77777777" w:rsidTr="00E6547A">
        <w:trPr>
          <w:trHeight w:val="490"/>
        </w:trPr>
        <w:tc>
          <w:tcPr>
            <w:tcW w:w="2715" w:type="dxa"/>
            <w:vAlign w:val="center"/>
          </w:tcPr>
          <w:p w14:paraId="07213C61" w14:textId="77777777" w:rsidR="0062054C" w:rsidRPr="0062054C" w:rsidRDefault="0062054C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9:50-10:00</w:t>
            </w:r>
          </w:p>
        </w:tc>
        <w:tc>
          <w:tcPr>
            <w:tcW w:w="9921" w:type="dxa"/>
            <w:gridSpan w:val="5"/>
            <w:vAlign w:val="center"/>
          </w:tcPr>
          <w:p w14:paraId="670852C0" w14:textId="4C3E426C" w:rsidR="0062054C" w:rsidRPr="0062054C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הפסקת אוכל</w:t>
            </w:r>
          </w:p>
        </w:tc>
      </w:tr>
      <w:tr w:rsidR="00BA27FE" w:rsidRPr="0062054C" w14:paraId="474A2949" w14:textId="77777777" w:rsidTr="00E6547A">
        <w:trPr>
          <w:trHeight w:val="490"/>
        </w:trPr>
        <w:tc>
          <w:tcPr>
            <w:tcW w:w="2715" w:type="dxa"/>
            <w:vAlign w:val="center"/>
          </w:tcPr>
          <w:p w14:paraId="63F65D96" w14:textId="77777777" w:rsidR="00BA27FE" w:rsidRPr="0062054C" w:rsidRDefault="00BA27FE" w:rsidP="008F4A9D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10:00-10:20</w:t>
            </w:r>
          </w:p>
        </w:tc>
        <w:tc>
          <w:tcPr>
            <w:tcW w:w="9921" w:type="dxa"/>
            <w:gridSpan w:val="5"/>
            <w:vAlign w:val="center"/>
          </w:tcPr>
          <w:p w14:paraId="7C759E63" w14:textId="06FDA759" w:rsidR="00BA27FE" w:rsidRPr="0062054C" w:rsidRDefault="00BA27FE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הפסקה- א-ו בנים ובנות</w:t>
            </w:r>
          </w:p>
        </w:tc>
      </w:tr>
      <w:tr w:rsidR="0062054C" w:rsidRPr="0062054C" w14:paraId="204317CB" w14:textId="77777777" w:rsidTr="00E6547A">
        <w:trPr>
          <w:trHeight w:val="758"/>
        </w:trPr>
        <w:tc>
          <w:tcPr>
            <w:tcW w:w="2715" w:type="dxa"/>
            <w:vAlign w:val="center"/>
          </w:tcPr>
          <w:p w14:paraId="031EAFF6" w14:textId="77777777" w:rsidR="0062054C" w:rsidRPr="0062054C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26" w:type="dxa"/>
            <w:vAlign w:val="center"/>
          </w:tcPr>
          <w:p w14:paraId="4B512D0F" w14:textId="22C45CE6" w:rsidR="0062054C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אורטל </w:t>
            </w:r>
          </w:p>
        </w:tc>
        <w:tc>
          <w:tcPr>
            <w:tcW w:w="1560" w:type="dxa"/>
            <w:vAlign w:val="center"/>
          </w:tcPr>
          <w:p w14:paraId="043A773D" w14:textId="7666154B" w:rsidR="0062054C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נעמי</w:t>
            </w:r>
          </w:p>
        </w:tc>
        <w:tc>
          <w:tcPr>
            <w:tcW w:w="3053" w:type="dxa"/>
            <w:vAlign w:val="center"/>
          </w:tcPr>
          <w:p w14:paraId="5250B301" w14:textId="1C2853EA" w:rsidR="00E6547A" w:rsidRDefault="00771D43" w:rsidP="00D77F56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44BC4">
              <w:rPr>
                <w:rFonts w:ascii="David" w:hAnsi="David" w:cs="David" w:hint="cs"/>
                <w:sz w:val="30"/>
                <w:szCs w:val="30"/>
                <w:rtl/>
              </w:rPr>
              <w:t xml:space="preserve">רחל </w:t>
            </w:r>
            <w:proofErr w:type="spellStart"/>
            <w:r w:rsidR="00244BC4">
              <w:rPr>
                <w:rFonts w:ascii="David" w:hAnsi="David" w:cs="David" w:hint="cs"/>
                <w:sz w:val="30"/>
                <w:szCs w:val="30"/>
                <w:rtl/>
              </w:rPr>
              <w:t>בלייברג</w:t>
            </w:r>
            <w:proofErr w:type="spellEnd"/>
            <w:r w:rsidR="00244BC4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proofErr w:type="spellStart"/>
            <w:r w:rsidR="00244BC4">
              <w:rPr>
                <w:rFonts w:ascii="David" w:hAnsi="David" w:cs="David" w:hint="cs"/>
                <w:sz w:val="30"/>
                <w:szCs w:val="30"/>
                <w:rtl/>
              </w:rPr>
              <w:t>וחנה.ש</w:t>
            </w:r>
            <w:proofErr w:type="spellEnd"/>
            <w:r w:rsidR="0020325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0325A" w:rsidRPr="0020325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51FD2105" w14:textId="34AA0029" w:rsidR="00281AC6" w:rsidRPr="0062054C" w:rsidRDefault="00244BC4" w:rsidP="0020325A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ענבר ורחל תהילה</w:t>
            </w:r>
            <w:r w:rsidR="0020325A">
              <w:rPr>
                <w:rFonts w:ascii="David" w:hAnsi="David" w:cs="David"/>
                <w:sz w:val="30"/>
                <w:szCs w:val="30"/>
                <w:rtl/>
              </w:rPr>
              <w:br/>
            </w:r>
            <w:r w:rsidR="0020325A">
              <w:rPr>
                <w:rFonts w:ascii="David" w:hAnsi="David" w:cs="David" w:hint="cs"/>
                <w:sz w:val="30"/>
                <w:szCs w:val="30"/>
                <w:rtl/>
              </w:rPr>
              <w:t xml:space="preserve"> </w:t>
            </w:r>
            <w:r w:rsidR="0020325A" w:rsidRPr="0020325A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76E8B00E" w14:textId="3662718A" w:rsidR="0062054C" w:rsidRPr="0062054C" w:rsidRDefault="00244BC4" w:rsidP="0047739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אביטל</w:t>
            </w:r>
          </w:p>
        </w:tc>
        <w:tc>
          <w:tcPr>
            <w:tcW w:w="1591" w:type="dxa"/>
            <w:vAlign w:val="center"/>
          </w:tcPr>
          <w:p w14:paraId="57B6F0DC" w14:textId="1DFF9FF2" w:rsidR="0062054C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רננה</w:t>
            </w:r>
          </w:p>
        </w:tc>
      </w:tr>
      <w:tr w:rsidR="0062054C" w:rsidRPr="0062054C" w14:paraId="6B558A61" w14:textId="77777777" w:rsidTr="00E6547A">
        <w:trPr>
          <w:trHeight w:val="490"/>
        </w:trPr>
        <w:tc>
          <w:tcPr>
            <w:tcW w:w="2715" w:type="dxa"/>
            <w:vAlign w:val="center"/>
          </w:tcPr>
          <w:p w14:paraId="48F4817D" w14:textId="77777777" w:rsidR="0062054C" w:rsidRPr="0062054C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</w:rPr>
              <w:t>11.45-12:00</w:t>
            </w:r>
          </w:p>
        </w:tc>
        <w:tc>
          <w:tcPr>
            <w:tcW w:w="9921" w:type="dxa"/>
            <w:gridSpan w:val="5"/>
            <w:vAlign w:val="center"/>
          </w:tcPr>
          <w:p w14:paraId="3239B806" w14:textId="15B7E3F4" w:rsidR="0062054C" w:rsidRPr="0062054C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 w:rsidRPr="0062054C">
              <w:rPr>
                <w:rFonts w:ascii="David" w:hAnsi="David" w:cs="David"/>
                <w:sz w:val="30"/>
                <w:szCs w:val="30"/>
                <w:rtl/>
              </w:rPr>
              <w:t>הפסקה- א-ו בנים ובנות</w:t>
            </w:r>
          </w:p>
        </w:tc>
      </w:tr>
      <w:tr w:rsidR="0062054C" w:rsidRPr="0062054C" w14:paraId="791C2AFA" w14:textId="77777777" w:rsidTr="00E6547A">
        <w:trPr>
          <w:trHeight w:val="743"/>
        </w:trPr>
        <w:tc>
          <w:tcPr>
            <w:tcW w:w="2715" w:type="dxa"/>
            <w:vAlign w:val="center"/>
          </w:tcPr>
          <w:p w14:paraId="4BAAA106" w14:textId="77777777" w:rsidR="0062054C" w:rsidRPr="0062054C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התורנים</w:t>
            </w:r>
          </w:p>
        </w:tc>
        <w:tc>
          <w:tcPr>
            <w:tcW w:w="2126" w:type="dxa"/>
            <w:vAlign w:val="center"/>
          </w:tcPr>
          <w:p w14:paraId="6BF051B2" w14:textId="02DCE431" w:rsidR="0062054C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proofErr w:type="spellStart"/>
            <w:r>
              <w:rPr>
                <w:rFonts w:ascii="David" w:hAnsi="David" w:cs="David" w:hint="cs"/>
                <w:sz w:val="30"/>
                <w:szCs w:val="30"/>
                <w:rtl/>
              </w:rPr>
              <w:t>יסכה</w:t>
            </w:r>
            <w:proofErr w:type="spellEnd"/>
          </w:p>
        </w:tc>
        <w:tc>
          <w:tcPr>
            <w:tcW w:w="1560" w:type="dxa"/>
            <w:vAlign w:val="center"/>
          </w:tcPr>
          <w:p w14:paraId="7D7B16CA" w14:textId="4FD5EECC" w:rsidR="0062054C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proofErr w:type="spellStart"/>
            <w:r>
              <w:rPr>
                <w:rFonts w:ascii="David" w:hAnsi="David" w:cs="David" w:hint="cs"/>
                <w:sz w:val="30"/>
                <w:szCs w:val="30"/>
                <w:rtl/>
              </w:rPr>
              <w:t>מיכל.ל</w:t>
            </w:r>
            <w:proofErr w:type="spellEnd"/>
          </w:p>
        </w:tc>
        <w:tc>
          <w:tcPr>
            <w:tcW w:w="3053" w:type="dxa"/>
            <w:vAlign w:val="center"/>
          </w:tcPr>
          <w:p w14:paraId="406B21B0" w14:textId="476BB042" w:rsidR="0062054C" w:rsidRDefault="00244BC4" w:rsidP="006D3E74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  <w:rtl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ג'נט</w:t>
            </w:r>
            <w:r w:rsidR="006D3E74">
              <w:rPr>
                <w:rFonts w:ascii="David" w:hAnsi="David" w:cs="David" w:hint="cs"/>
                <w:sz w:val="30"/>
                <w:szCs w:val="30"/>
                <w:rtl/>
              </w:rPr>
              <w:t>-</w:t>
            </w:r>
            <w:r w:rsidR="006D3E74" w:rsidRPr="00F8194F">
              <w:rPr>
                <w:rFonts w:ascii="David" w:hAnsi="David" w:cs="David" w:hint="cs"/>
                <w:highlight w:val="yellow"/>
                <w:rtl/>
              </w:rPr>
              <w:t xml:space="preserve"> </w:t>
            </w:r>
            <w:r w:rsidR="006D3E74" w:rsidRPr="00244BC4">
              <w:rPr>
                <w:rFonts w:ascii="David" w:hAnsi="David" w:cs="David" w:hint="cs"/>
                <w:sz w:val="30"/>
                <w:szCs w:val="30"/>
                <w:highlight w:val="yellow"/>
                <w:rtl/>
              </w:rPr>
              <w:t>קומה עליונה</w:t>
            </w:r>
          </w:p>
          <w:p w14:paraId="762650C5" w14:textId="62963957" w:rsidR="00CC77EE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הרב </w:t>
            </w:r>
            <w:proofErr w:type="spellStart"/>
            <w:r>
              <w:rPr>
                <w:rFonts w:ascii="David" w:hAnsi="David" w:cs="David" w:hint="cs"/>
                <w:sz w:val="30"/>
                <w:szCs w:val="30"/>
                <w:rtl/>
              </w:rPr>
              <w:t>טאוב</w:t>
            </w:r>
            <w:proofErr w:type="spellEnd"/>
            <w:r w:rsidR="00CC77EE">
              <w:rPr>
                <w:rFonts w:ascii="David" w:hAnsi="David" w:cs="David" w:hint="cs"/>
                <w:sz w:val="30"/>
                <w:szCs w:val="30"/>
                <w:rtl/>
              </w:rPr>
              <w:t xml:space="preserve">- </w:t>
            </w:r>
            <w:r w:rsidR="00CC77EE" w:rsidRPr="00F92BF2">
              <w:rPr>
                <w:rFonts w:ascii="David" w:hAnsi="David" w:cs="David" w:hint="cs"/>
                <w:sz w:val="28"/>
                <w:szCs w:val="28"/>
                <w:highlight w:val="yellow"/>
                <w:rtl/>
              </w:rPr>
              <w:t>קומת הבנים</w:t>
            </w:r>
          </w:p>
        </w:tc>
        <w:tc>
          <w:tcPr>
            <w:tcW w:w="1591" w:type="dxa"/>
            <w:vAlign w:val="center"/>
          </w:tcPr>
          <w:p w14:paraId="36F58C7A" w14:textId="78E19708" w:rsidR="0062054C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מלכה</w:t>
            </w:r>
          </w:p>
        </w:tc>
        <w:tc>
          <w:tcPr>
            <w:tcW w:w="1591" w:type="dxa"/>
            <w:vAlign w:val="center"/>
          </w:tcPr>
          <w:p w14:paraId="051B085A" w14:textId="7D99A031" w:rsidR="0062054C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r>
              <w:rPr>
                <w:rFonts w:ascii="David" w:hAnsi="David" w:cs="David" w:hint="cs"/>
                <w:sz w:val="30"/>
                <w:szCs w:val="30"/>
                <w:rtl/>
              </w:rPr>
              <w:t>מלי</w:t>
            </w:r>
          </w:p>
        </w:tc>
      </w:tr>
      <w:tr w:rsidR="0062054C" w:rsidRPr="0062054C" w14:paraId="77775220" w14:textId="77777777" w:rsidTr="00E6547A">
        <w:trPr>
          <w:trHeight w:val="743"/>
        </w:trPr>
        <w:tc>
          <w:tcPr>
            <w:tcW w:w="2715" w:type="dxa"/>
            <w:vAlign w:val="center"/>
          </w:tcPr>
          <w:p w14:paraId="48A9A132" w14:textId="77777777" w:rsidR="0062054C" w:rsidRPr="0062054C" w:rsidRDefault="0062054C" w:rsidP="0062054C">
            <w:pPr>
              <w:spacing w:after="60" w:line="240" w:lineRule="auto"/>
              <w:jc w:val="center"/>
              <w:rPr>
                <w:rFonts w:ascii="David" w:hAnsi="David" w:cs="David"/>
                <w:b/>
                <w:sz w:val="30"/>
                <w:szCs w:val="30"/>
              </w:rPr>
            </w:pPr>
            <w:r w:rsidRPr="0062054C">
              <w:rPr>
                <w:rFonts w:ascii="David" w:hAnsi="David" w:cs="David"/>
                <w:b/>
                <w:sz w:val="30"/>
                <w:szCs w:val="30"/>
                <w:rtl/>
              </w:rPr>
              <w:t>הסעות 12:45</w:t>
            </w:r>
          </w:p>
        </w:tc>
        <w:tc>
          <w:tcPr>
            <w:tcW w:w="9921" w:type="dxa"/>
            <w:gridSpan w:val="5"/>
            <w:vAlign w:val="center"/>
          </w:tcPr>
          <w:p w14:paraId="5EB59739" w14:textId="2729B495" w:rsidR="0062054C" w:rsidRPr="0062054C" w:rsidRDefault="00244BC4" w:rsidP="0062054C">
            <w:pPr>
              <w:spacing w:after="60" w:line="240" w:lineRule="auto"/>
              <w:jc w:val="center"/>
              <w:rPr>
                <w:rFonts w:ascii="David" w:hAnsi="David" w:cs="David"/>
                <w:sz w:val="30"/>
                <w:szCs w:val="30"/>
              </w:rPr>
            </w:pPr>
            <w:proofErr w:type="spellStart"/>
            <w:r>
              <w:rPr>
                <w:rFonts w:ascii="David" w:hAnsi="David" w:cs="David" w:hint="cs"/>
                <w:sz w:val="30"/>
                <w:szCs w:val="30"/>
                <w:rtl/>
              </w:rPr>
              <w:t>רבקי</w:t>
            </w:r>
            <w:proofErr w:type="spellEnd"/>
            <w:r>
              <w:rPr>
                <w:rFonts w:ascii="David" w:hAnsi="David" w:cs="David" w:hint="cs"/>
                <w:sz w:val="30"/>
                <w:szCs w:val="30"/>
                <w:rtl/>
              </w:rPr>
              <w:t xml:space="preserve"> ושפרה</w:t>
            </w:r>
          </w:p>
        </w:tc>
      </w:tr>
    </w:tbl>
    <w:p w14:paraId="37968F76" w14:textId="77777777" w:rsidR="00D3426C" w:rsidRPr="0062054C" w:rsidRDefault="00D3426C" w:rsidP="00D3426C">
      <w:pPr>
        <w:spacing w:after="60" w:line="240" w:lineRule="auto"/>
        <w:rPr>
          <w:rFonts w:ascii="David" w:hAnsi="David" w:cs="David"/>
          <w:sz w:val="30"/>
          <w:szCs w:val="30"/>
        </w:rPr>
      </w:pPr>
    </w:p>
    <w:p w14:paraId="777E4B5C" w14:textId="3037ABA3" w:rsidR="00D3426C" w:rsidRPr="0062054C" w:rsidRDefault="00D3426C" w:rsidP="00244BC4">
      <w:pPr>
        <w:spacing w:after="0" w:line="240" w:lineRule="auto"/>
        <w:rPr>
          <w:rFonts w:ascii="David" w:hAnsi="David" w:cs="David"/>
          <w:sz w:val="30"/>
          <w:szCs w:val="30"/>
          <w:rtl/>
        </w:rPr>
      </w:pPr>
    </w:p>
    <w:sectPr w:rsidR="00D3426C" w:rsidRPr="0062054C" w:rsidSect="00D342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 w:code="9"/>
      <w:pgMar w:top="1797" w:right="1440" w:bottom="1797" w:left="1440" w:header="19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87028" w14:textId="77777777" w:rsidR="00795594" w:rsidRDefault="00795594" w:rsidP="002868E8">
      <w:pPr>
        <w:spacing w:after="0" w:line="240" w:lineRule="auto"/>
      </w:pPr>
      <w:r>
        <w:separator/>
      </w:r>
    </w:p>
  </w:endnote>
  <w:endnote w:type="continuationSeparator" w:id="0">
    <w:p w14:paraId="1BDF37E2" w14:textId="77777777" w:rsidR="00795594" w:rsidRDefault="00795594" w:rsidP="00286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ttman Keren">
    <w:altName w:val="Arial"/>
    <w:charset w:val="B1"/>
    <w:family w:val="auto"/>
    <w:pitch w:val="variable"/>
    <w:sig w:usb0="00000801" w:usb1="4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453B" w14:textId="77777777" w:rsidR="002868E8" w:rsidRDefault="002868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9BF" w14:textId="77777777" w:rsidR="002868E8" w:rsidRDefault="002868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E947" w14:textId="77777777" w:rsidR="002868E8" w:rsidRDefault="002868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BD4AC" w14:textId="77777777" w:rsidR="00795594" w:rsidRDefault="00795594" w:rsidP="002868E8">
      <w:pPr>
        <w:spacing w:after="0" w:line="240" w:lineRule="auto"/>
      </w:pPr>
      <w:r>
        <w:separator/>
      </w:r>
    </w:p>
  </w:footnote>
  <w:footnote w:type="continuationSeparator" w:id="0">
    <w:p w14:paraId="2356BCFF" w14:textId="77777777" w:rsidR="00795594" w:rsidRDefault="00795594" w:rsidP="002868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A6293" w14:textId="77777777" w:rsidR="002868E8" w:rsidRDefault="002868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CEA4B" w14:textId="77777777" w:rsidR="002868E8" w:rsidRPr="002868E8" w:rsidRDefault="00126797" w:rsidP="002868E8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9FD8577" wp14:editId="5DF5CDF1">
          <wp:simplePos x="0" y="0"/>
          <wp:positionH relativeFrom="column">
            <wp:align>center</wp:align>
          </wp:positionH>
          <wp:positionV relativeFrom="page">
            <wp:align>top</wp:align>
          </wp:positionV>
          <wp:extent cx="7610856" cy="10747248"/>
          <wp:effectExtent l="19050" t="0" r="9144" b="0"/>
          <wp:wrapNone/>
          <wp:docPr id="63" name="תמונה 63" descr="704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3" descr="7044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610856" cy="107472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425F4" w14:textId="77777777" w:rsidR="002868E8" w:rsidRDefault="002868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1A0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E226CC"/>
    <w:multiLevelType w:val="hybridMultilevel"/>
    <w:tmpl w:val="2B1AC8AC"/>
    <w:lvl w:ilvl="0" w:tplc="6B70FE4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E8356B"/>
    <w:multiLevelType w:val="hybridMultilevel"/>
    <w:tmpl w:val="7FF2C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7505C"/>
    <w:multiLevelType w:val="hybridMultilevel"/>
    <w:tmpl w:val="41B2B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A7FE6"/>
    <w:multiLevelType w:val="hybridMultilevel"/>
    <w:tmpl w:val="D710062E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03E10"/>
    <w:multiLevelType w:val="hybridMultilevel"/>
    <w:tmpl w:val="953CA79A"/>
    <w:lvl w:ilvl="0" w:tplc="0409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F6BFB"/>
    <w:multiLevelType w:val="hybridMultilevel"/>
    <w:tmpl w:val="A03E0CD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F722F2"/>
    <w:multiLevelType w:val="hybridMultilevel"/>
    <w:tmpl w:val="123E2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55597"/>
    <w:multiLevelType w:val="hybridMultilevel"/>
    <w:tmpl w:val="EE6C6354"/>
    <w:lvl w:ilvl="0" w:tplc="109688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Guttman Kere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377B6"/>
    <w:multiLevelType w:val="hybridMultilevel"/>
    <w:tmpl w:val="8E32B4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2DB1"/>
    <w:multiLevelType w:val="hybridMultilevel"/>
    <w:tmpl w:val="1C7C201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A673E"/>
    <w:multiLevelType w:val="hybridMultilevel"/>
    <w:tmpl w:val="0C3CBE1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147C6"/>
    <w:multiLevelType w:val="hybridMultilevel"/>
    <w:tmpl w:val="C4CA110E"/>
    <w:lvl w:ilvl="0" w:tplc="2DDEF18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E63C1A"/>
    <w:multiLevelType w:val="hybridMultilevel"/>
    <w:tmpl w:val="C744FD00"/>
    <w:lvl w:ilvl="0" w:tplc="04090013">
      <w:start w:val="1"/>
      <w:numFmt w:val="hebrew1"/>
      <w:lvlText w:val="%1."/>
      <w:lvlJc w:val="center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4" w15:restartNumberingAfterBreak="0">
    <w:nsid w:val="48925CA0"/>
    <w:multiLevelType w:val="hybridMultilevel"/>
    <w:tmpl w:val="D8002846"/>
    <w:lvl w:ilvl="0" w:tplc="0DDABBB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8200F9"/>
    <w:multiLevelType w:val="hybridMultilevel"/>
    <w:tmpl w:val="A33EFFA8"/>
    <w:lvl w:ilvl="0" w:tplc="8C72551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8073E"/>
    <w:multiLevelType w:val="hybridMultilevel"/>
    <w:tmpl w:val="ED986B22"/>
    <w:lvl w:ilvl="0" w:tplc="7FA08B5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66013"/>
    <w:multiLevelType w:val="hybridMultilevel"/>
    <w:tmpl w:val="32DC6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840CB9"/>
    <w:multiLevelType w:val="hybridMultilevel"/>
    <w:tmpl w:val="FE1E8426"/>
    <w:lvl w:ilvl="0" w:tplc="7214CF3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13E16"/>
    <w:multiLevelType w:val="hybridMultilevel"/>
    <w:tmpl w:val="A5E61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D675F3"/>
    <w:multiLevelType w:val="hybridMultilevel"/>
    <w:tmpl w:val="9E686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A5D82"/>
    <w:multiLevelType w:val="hybridMultilevel"/>
    <w:tmpl w:val="4DBC9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E75120"/>
    <w:multiLevelType w:val="hybridMultilevel"/>
    <w:tmpl w:val="94DE7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403C3C"/>
    <w:multiLevelType w:val="hybridMultilevel"/>
    <w:tmpl w:val="119AB6C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70663"/>
    <w:multiLevelType w:val="hybridMultilevel"/>
    <w:tmpl w:val="6088DB6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FC01B6"/>
    <w:multiLevelType w:val="hybridMultilevel"/>
    <w:tmpl w:val="A8BA980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35285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B259DE"/>
    <w:multiLevelType w:val="hybridMultilevel"/>
    <w:tmpl w:val="0DFAA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FC47F0"/>
    <w:multiLevelType w:val="hybridMultilevel"/>
    <w:tmpl w:val="FA645F5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216FC3"/>
    <w:multiLevelType w:val="hybridMultilevel"/>
    <w:tmpl w:val="98DA6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354205">
    <w:abstractNumId w:val="8"/>
  </w:num>
  <w:num w:numId="2" w16cid:durableId="361589059">
    <w:abstractNumId w:val="1"/>
  </w:num>
  <w:num w:numId="3" w16cid:durableId="1921870853">
    <w:abstractNumId w:val="0"/>
  </w:num>
  <w:num w:numId="4" w16cid:durableId="1198159820">
    <w:abstractNumId w:val="5"/>
  </w:num>
  <w:num w:numId="5" w16cid:durableId="1586449559">
    <w:abstractNumId w:val="3"/>
  </w:num>
  <w:num w:numId="6" w16cid:durableId="858667693">
    <w:abstractNumId w:val="17"/>
  </w:num>
  <w:num w:numId="7" w16cid:durableId="1612207494">
    <w:abstractNumId w:val="29"/>
  </w:num>
  <w:num w:numId="8" w16cid:durableId="951013832">
    <w:abstractNumId w:val="26"/>
  </w:num>
  <w:num w:numId="9" w16cid:durableId="1867254922">
    <w:abstractNumId w:val="27"/>
  </w:num>
  <w:num w:numId="10" w16cid:durableId="1747453868">
    <w:abstractNumId w:val="22"/>
  </w:num>
  <w:num w:numId="11" w16cid:durableId="373896636">
    <w:abstractNumId w:val="19"/>
  </w:num>
  <w:num w:numId="12" w16cid:durableId="2079862996">
    <w:abstractNumId w:val="10"/>
  </w:num>
  <w:num w:numId="13" w16cid:durableId="1285696194">
    <w:abstractNumId w:val="6"/>
  </w:num>
  <w:num w:numId="14" w16cid:durableId="1197691822">
    <w:abstractNumId w:val="18"/>
  </w:num>
  <w:num w:numId="15" w16cid:durableId="2129932863">
    <w:abstractNumId w:val="28"/>
  </w:num>
  <w:num w:numId="16" w16cid:durableId="1944072188">
    <w:abstractNumId w:val="15"/>
  </w:num>
  <w:num w:numId="17" w16cid:durableId="446003394">
    <w:abstractNumId w:val="25"/>
  </w:num>
  <w:num w:numId="18" w16cid:durableId="1780761318">
    <w:abstractNumId w:val="16"/>
  </w:num>
  <w:num w:numId="19" w16cid:durableId="584805745">
    <w:abstractNumId w:val="24"/>
  </w:num>
  <w:num w:numId="20" w16cid:durableId="2006741304">
    <w:abstractNumId w:val="14"/>
  </w:num>
  <w:num w:numId="21" w16cid:durableId="1050809991">
    <w:abstractNumId w:val="11"/>
  </w:num>
  <w:num w:numId="22" w16cid:durableId="1346204722">
    <w:abstractNumId w:val="12"/>
  </w:num>
  <w:num w:numId="23" w16cid:durableId="848369124">
    <w:abstractNumId w:val="9"/>
  </w:num>
  <w:num w:numId="24" w16cid:durableId="1783185862">
    <w:abstractNumId w:val="23"/>
  </w:num>
  <w:num w:numId="25" w16cid:durableId="712273678">
    <w:abstractNumId w:val="13"/>
  </w:num>
  <w:num w:numId="26" w16cid:durableId="2118517947">
    <w:abstractNumId w:val="4"/>
  </w:num>
  <w:num w:numId="27" w16cid:durableId="1358508494">
    <w:abstractNumId w:val="21"/>
  </w:num>
  <w:num w:numId="28" w16cid:durableId="137764829">
    <w:abstractNumId w:val="2"/>
  </w:num>
  <w:num w:numId="29" w16cid:durableId="1880043632">
    <w:abstractNumId w:val="20"/>
  </w:num>
  <w:num w:numId="30" w16cid:durableId="1175875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0C"/>
    <w:rsid w:val="00022B7A"/>
    <w:rsid w:val="0002596A"/>
    <w:rsid w:val="0002623F"/>
    <w:rsid w:val="00030893"/>
    <w:rsid w:val="0004051D"/>
    <w:rsid w:val="00040A5A"/>
    <w:rsid w:val="00046F97"/>
    <w:rsid w:val="00051C7A"/>
    <w:rsid w:val="00053B69"/>
    <w:rsid w:val="000563D2"/>
    <w:rsid w:val="000629E5"/>
    <w:rsid w:val="000722BC"/>
    <w:rsid w:val="0008250C"/>
    <w:rsid w:val="00095C0B"/>
    <w:rsid w:val="000A7324"/>
    <w:rsid w:val="000B0B93"/>
    <w:rsid w:val="000D2366"/>
    <w:rsid w:val="000D3957"/>
    <w:rsid w:val="000D6570"/>
    <w:rsid w:val="0010329B"/>
    <w:rsid w:val="001037DB"/>
    <w:rsid w:val="0010423B"/>
    <w:rsid w:val="00111F48"/>
    <w:rsid w:val="00114AA3"/>
    <w:rsid w:val="00121102"/>
    <w:rsid w:val="00121BC2"/>
    <w:rsid w:val="00126797"/>
    <w:rsid w:val="001328B9"/>
    <w:rsid w:val="001362B4"/>
    <w:rsid w:val="0014240C"/>
    <w:rsid w:val="00143A08"/>
    <w:rsid w:val="001455B7"/>
    <w:rsid w:val="00153C9B"/>
    <w:rsid w:val="00164AC8"/>
    <w:rsid w:val="001734AB"/>
    <w:rsid w:val="0018720C"/>
    <w:rsid w:val="00191570"/>
    <w:rsid w:val="00195AB6"/>
    <w:rsid w:val="0019764C"/>
    <w:rsid w:val="001A090B"/>
    <w:rsid w:val="001B08A5"/>
    <w:rsid w:val="001B6A79"/>
    <w:rsid w:val="001C2648"/>
    <w:rsid w:val="001C2BBC"/>
    <w:rsid w:val="001C41AF"/>
    <w:rsid w:val="001C5E2C"/>
    <w:rsid w:val="0020325A"/>
    <w:rsid w:val="00203D3D"/>
    <w:rsid w:val="00216DB5"/>
    <w:rsid w:val="00222F4E"/>
    <w:rsid w:val="00226F52"/>
    <w:rsid w:val="00227759"/>
    <w:rsid w:val="00230FC8"/>
    <w:rsid w:val="00236461"/>
    <w:rsid w:val="00244BC4"/>
    <w:rsid w:val="0024510B"/>
    <w:rsid w:val="002604EB"/>
    <w:rsid w:val="0026596C"/>
    <w:rsid w:val="00266EBC"/>
    <w:rsid w:val="00274EBB"/>
    <w:rsid w:val="00281AC6"/>
    <w:rsid w:val="002868E8"/>
    <w:rsid w:val="002A0066"/>
    <w:rsid w:val="002B24F8"/>
    <w:rsid w:val="002C554F"/>
    <w:rsid w:val="002F318A"/>
    <w:rsid w:val="002F724A"/>
    <w:rsid w:val="0030637E"/>
    <w:rsid w:val="0030687B"/>
    <w:rsid w:val="00312522"/>
    <w:rsid w:val="003141FA"/>
    <w:rsid w:val="00320C1D"/>
    <w:rsid w:val="00322808"/>
    <w:rsid w:val="0033728A"/>
    <w:rsid w:val="00342551"/>
    <w:rsid w:val="00344A0C"/>
    <w:rsid w:val="00346243"/>
    <w:rsid w:val="00346348"/>
    <w:rsid w:val="00347395"/>
    <w:rsid w:val="00352B59"/>
    <w:rsid w:val="00353017"/>
    <w:rsid w:val="003563CB"/>
    <w:rsid w:val="00364709"/>
    <w:rsid w:val="00373864"/>
    <w:rsid w:val="0037749C"/>
    <w:rsid w:val="00392712"/>
    <w:rsid w:val="003A62E4"/>
    <w:rsid w:val="003B3AF7"/>
    <w:rsid w:val="003B3E97"/>
    <w:rsid w:val="003B76BB"/>
    <w:rsid w:val="003C07A2"/>
    <w:rsid w:val="003C1353"/>
    <w:rsid w:val="003D4579"/>
    <w:rsid w:val="003D46D3"/>
    <w:rsid w:val="003E3F53"/>
    <w:rsid w:val="003F1892"/>
    <w:rsid w:val="004017A4"/>
    <w:rsid w:val="00413346"/>
    <w:rsid w:val="00413929"/>
    <w:rsid w:val="004200F2"/>
    <w:rsid w:val="00432DB8"/>
    <w:rsid w:val="00440102"/>
    <w:rsid w:val="00442FFA"/>
    <w:rsid w:val="00446C89"/>
    <w:rsid w:val="00463513"/>
    <w:rsid w:val="00465EB5"/>
    <w:rsid w:val="004703E8"/>
    <w:rsid w:val="00477394"/>
    <w:rsid w:val="00482FED"/>
    <w:rsid w:val="00494FF3"/>
    <w:rsid w:val="004B62B7"/>
    <w:rsid w:val="004B763E"/>
    <w:rsid w:val="004B7E94"/>
    <w:rsid w:val="004C3584"/>
    <w:rsid w:val="004D4F95"/>
    <w:rsid w:val="004E1AE6"/>
    <w:rsid w:val="004F0243"/>
    <w:rsid w:val="005004CB"/>
    <w:rsid w:val="00505706"/>
    <w:rsid w:val="0051128A"/>
    <w:rsid w:val="00511727"/>
    <w:rsid w:val="00522F3D"/>
    <w:rsid w:val="00532185"/>
    <w:rsid w:val="005356D1"/>
    <w:rsid w:val="005377A8"/>
    <w:rsid w:val="00544897"/>
    <w:rsid w:val="0056146D"/>
    <w:rsid w:val="00561E85"/>
    <w:rsid w:val="005628C4"/>
    <w:rsid w:val="00563E9B"/>
    <w:rsid w:val="00570AE3"/>
    <w:rsid w:val="00575759"/>
    <w:rsid w:val="00576593"/>
    <w:rsid w:val="00581115"/>
    <w:rsid w:val="0058689B"/>
    <w:rsid w:val="005B6AB8"/>
    <w:rsid w:val="005B6FFC"/>
    <w:rsid w:val="005C1515"/>
    <w:rsid w:val="005C54D8"/>
    <w:rsid w:val="005C7F32"/>
    <w:rsid w:val="005D6D87"/>
    <w:rsid w:val="005D7531"/>
    <w:rsid w:val="005E412C"/>
    <w:rsid w:val="005F37F0"/>
    <w:rsid w:val="005F798D"/>
    <w:rsid w:val="0060130B"/>
    <w:rsid w:val="00601E16"/>
    <w:rsid w:val="00601EC7"/>
    <w:rsid w:val="0060217D"/>
    <w:rsid w:val="006026B0"/>
    <w:rsid w:val="00606280"/>
    <w:rsid w:val="006112A2"/>
    <w:rsid w:val="0062054C"/>
    <w:rsid w:val="00620E75"/>
    <w:rsid w:val="00632473"/>
    <w:rsid w:val="00632F9A"/>
    <w:rsid w:val="00634648"/>
    <w:rsid w:val="00635BFF"/>
    <w:rsid w:val="006367A6"/>
    <w:rsid w:val="00640CBF"/>
    <w:rsid w:val="0065741D"/>
    <w:rsid w:val="00663ED6"/>
    <w:rsid w:val="00677A3F"/>
    <w:rsid w:val="006855B4"/>
    <w:rsid w:val="00691F47"/>
    <w:rsid w:val="00693D04"/>
    <w:rsid w:val="006A5447"/>
    <w:rsid w:val="006B4830"/>
    <w:rsid w:val="006B534B"/>
    <w:rsid w:val="006B70F9"/>
    <w:rsid w:val="006C2206"/>
    <w:rsid w:val="006C492D"/>
    <w:rsid w:val="006D3E74"/>
    <w:rsid w:val="006D70CA"/>
    <w:rsid w:val="0070370D"/>
    <w:rsid w:val="0070399C"/>
    <w:rsid w:val="00712061"/>
    <w:rsid w:val="00712437"/>
    <w:rsid w:val="00712524"/>
    <w:rsid w:val="0073344E"/>
    <w:rsid w:val="007401A1"/>
    <w:rsid w:val="0074371E"/>
    <w:rsid w:val="00744C15"/>
    <w:rsid w:val="00750BEA"/>
    <w:rsid w:val="00763AE3"/>
    <w:rsid w:val="00763D67"/>
    <w:rsid w:val="0077121D"/>
    <w:rsid w:val="00771CAF"/>
    <w:rsid w:val="00771D43"/>
    <w:rsid w:val="00777A9C"/>
    <w:rsid w:val="00795594"/>
    <w:rsid w:val="007A708C"/>
    <w:rsid w:val="007A79BF"/>
    <w:rsid w:val="007D2417"/>
    <w:rsid w:val="007D3D06"/>
    <w:rsid w:val="007D6DC8"/>
    <w:rsid w:val="007D7357"/>
    <w:rsid w:val="007E7387"/>
    <w:rsid w:val="007F563B"/>
    <w:rsid w:val="007F5FA9"/>
    <w:rsid w:val="0080109C"/>
    <w:rsid w:val="008035AD"/>
    <w:rsid w:val="008122DE"/>
    <w:rsid w:val="008166E7"/>
    <w:rsid w:val="00821E0D"/>
    <w:rsid w:val="00824C02"/>
    <w:rsid w:val="00834F7E"/>
    <w:rsid w:val="00840587"/>
    <w:rsid w:val="0084153C"/>
    <w:rsid w:val="00844D87"/>
    <w:rsid w:val="00845ED3"/>
    <w:rsid w:val="00847EFF"/>
    <w:rsid w:val="0085208D"/>
    <w:rsid w:val="008545DB"/>
    <w:rsid w:val="00857FDC"/>
    <w:rsid w:val="00862834"/>
    <w:rsid w:val="00870091"/>
    <w:rsid w:val="00875226"/>
    <w:rsid w:val="00876343"/>
    <w:rsid w:val="00880B84"/>
    <w:rsid w:val="008931BA"/>
    <w:rsid w:val="0089487C"/>
    <w:rsid w:val="008A0D7A"/>
    <w:rsid w:val="008B0734"/>
    <w:rsid w:val="008C400B"/>
    <w:rsid w:val="009107DC"/>
    <w:rsid w:val="00912112"/>
    <w:rsid w:val="00913E48"/>
    <w:rsid w:val="00920AB2"/>
    <w:rsid w:val="0092368B"/>
    <w:rsid w:val="00926688"/>
    <w:rsid w:val="00926B65"/>
    <w:rsid w:val="009325BA"/>
    <w:rsid w:val="0093350D"/>
    <w:rsid w:val="009743A2"/>
    <w:rsid w:val="00976424"/>
    <w:rsid w:val="009764D1"/>
    <w:rsid w:val="00981B13"/>
    <w:rsid w:val="009833A0"/>
    <w:rsid w:val="00983D71"/>
    <w:rsid w:val="00987C33"/>
    <w:rsid w:val="00990939"/>
    <w:rsid w:val="00994F51"/>
    <w:rsid w:val="009A5BCE"/>
    <w:rsid w:val="009A617D"/>
    <w:rsid w:val="009A6845"/>
    <w:rsid w:val="009A7423"/>
    <w:rsid w:val="009B04B1"/>
    <w:rsid w:val="009B4EB3"/>
    <w:rsid w:val="009C3FBD"/>
    <w:rsid w:val="009E7641"/>
    <w:rsid w:val="009F6A32"/>
    <w:rsid w:val="00A00D75"/>
    <w:rsid w:val="00A00E41"/>
    <w:rsid w:val="00A13EF9"/>
    <w:rsid w:val="00A15302"/>
    <w:rsid w:val="00A24940"/>
    <w:rsid w:val="00A24F05"/>
    <w:rsid w:val="00A25D60"/>
    <w:rsid w:val="00A27744"/>
    <w:rsid w:val="00A30F52"/>
    <w:rsid w:val="00A55BF2"/>
    <w:rsid w:val="00A74691"/>
    <w:rsid w:val="00A74B4C"/>
    <w:rsid w:val="00A8072A"/>
    <w:rsid w:val="00A8548E"/>
    <w:rsid w:val="00A97078"/>
    <w:rsid w:val="00AA1334"/>
    <w:rsid w:val="00AA2B3C"/>
    <w:rsid w:val="00AB0A7A"/>
    <w:rsid w:val="00AB2873"/>
    <w:rsid w:val="00AB5AB8"/>
    <w:rsid w:val="00AE49D9"/>
    <w:rsid w:val="00AF6C12"/>
    <w:rsid w:val="00B001DF"/>
    <w:rsid w:val="00B129AF"/>
    <w:rsid w:val="00B14DCF"/>
    <w:rsid w:val="00B21891"/>
    <w:rsid w:val="00B40140"/>
    <w:rsid w:val="00B55F96"/>
    <w:rsid w:val="00B6574C"/>
    <w:rsid w:val="00B679DC"/>
    <w:rsid w:val="00B74CB4"/>
    <w:rsid w:val="00B77465"/>
    <w:rsid w:val="00B84C8B"/>
    <w:rsid w:val="00B95119"/>
    <w:rsid w:val="00B966EC"/>
    <w:rsid w:val="00B97147"/>
    <w:rsid w:val="00BA27FE"/>
    <w:rsid w:val="00BA680A"/>
    <w:rsid w:val="00BB2CEF"/>
    <w:rsid w:val="00BB4F7F"/>
    <w:rsid w:val="00BB72E6"/>
    <w:rsid w:val="00BC0C64"/>
    <w:rsid w:val="00BC0E69"/>
    <w:rsid w:val="00BC5767"/>
    <w:rsid w:val="00BC5E0E"/>
    <w:rsid w:val="00BC7EC1"/>
    <w:rsid w:val="00BD4E81"/>
    <w:rsid w:val="00BD70AC"/>
    <w:rsid w:val="00BE1F7F"/>
    <w:rsid w:val="00BE5C98"/>
    <w:rsid w:val="00BE687A"/>
    <w:rsid w:val="00BF0BCA"/>
    <w:rsid w:val="00BF3107"/>
    <w:rsid w:val="00BF325A"/>
    <w:rsid w:val="00C01C69"/>
    <w:rsid w:val="00C02F42"/>
    <w:rsid w:val="00C20A62"/>
    <w:rsid w:val="00C35675"/>
    <w:rsid w:val="00C548DC"/>
    <w:rsid w:val="00C63BBE"/>
    <w:rsid w:val="00C70FE5"/>
    <w:rsid w:val="00C80825"/>
    <w:rsid w:val="00C9318E"/>
    <w:rsid w:val="00C9548F"/>
    <w:rsid w:val="00CA4D22"/>
    <w:rsid w:val="00CA7B53"/>
    <w:rsid w:val="00CB2809"/>
    <w:rsid w:val="00CB454F"/>
    <w:rsid w:val="00CC619C"/>
    <w:rsid w:val="00CC77EE"/>
    <w:rsid w:val="00CD176E"/>
    <w:rsid w:val="00CD3E10"/>
    <w:rsid w:val="00CD4625"/>
    <w:rsid w:val="00CD6ABA"/>
    <w:rsid w:val="00CE224B"/>
    <w:rsid w:val="00D0075A"/>
    <w:rsid w:val="00D2194B"/>
    <w:rsid w:val="00D230B5"/>
    <w:rsid w:val="00D2344A"/>
    <w:rsid w:val="00D3426C"/>
    <w:rsid w:val="00D34E93"/>
    <w:rsid w:val="00D36E64"/>
    <w:rsid w:val="00D53BAF"/>
    <w:rsid w:val="00D61272"/>
    <w:rsid w:val="00D77F56"/>
    <w:rsid w:val="00D816CF"/>
    <w:rsid w:val="00D9467A"/>
    <w:rsid w:val="00DA0083"/>
    <w:rsid w:val="00DB6DF6"/>
    <w:rsid w:val="00DC1EBC"/>
    <w:rsid w:val="00DE6F6F"/>
    <w:rsid w:val="00DF7976"/>
    <w:rsid w:val="00E15034"/>
    <w:rsid w:val="00E17F4E"/>
    <w:rsid w:val="00E226D4"/>
    <w:rsid w:val="00E227B8"/>
    <w:rsid w:val="00E348EE"/>
    <w:rsid w:val="00E34A00"/>
    <w:rsid w:val="00E3599F"/>
    <w:rsid w:val="00E5133B"/>
    <w:rsid w:val="00E62F57"/>
    <w:rsid w:val="00E6547A"/>
    <w:rsid w:val="00E700F1"/>
    <w:rsid w:val="00E83162"/>
    <w:rsid w:val="00E835E3"/>
    <w:rsid w:val="00E87A6B"/>
    <w:rsid w:val="00E952E2"/>
    <w:rsid w:val="00EA0DBA"/>
    <w:rsid w:val="00EA1D37"/>
    <w:rsid w:val="00EB2946"/>
    <w:rsid w:val="00EC05A8"/>
    <w:rsid w:val="00EC1FAB"/>
    <w:rsid w:val="00EC4F2C"/>
    <w:rsid w:val="00EE520E"/>
    <w:rsid w:val="00EF0CC3"/>
    <w:rsid w:val="00F00BAD"/>
    <w:rsid w:val="00F068D2"/>
    <w:rsid w:val="00F071F9"/>
    <w:rsid w:val="00F210CB"/>
    <w:rsid w:val="00F310B0"/>
    <w:rsid w:val="00F40DF8"/>
    <w:rsid w:val="00F41428"/>
    <w:rsid w:val="00F43898"/>
    <w:rsid w:val="00F51FA5"/>
    <w:rsid w:val="00F55287"/>
    <w:rsid w:val="00F61562"/>
    <w:rsid w:val="00F718BD"/>
    <w:rsid w:val="00F8194F"/>
    <w:rsid w:val="00F83CCD"/>
    <w:rsid w:val="00F859F9"/>
    <w:rsid w:val="00F87A47"/>
    <w:rsid w:val="00F91B47"/>
    <w:rsid w:val="00F92BF2"/>
    <w:rsid w:val="00F9488B"/>
    <w:rsid w:val="00FA037E"/>
    <w:rsid w:val="00FA09AB"/>
    <w:rsid w:val="00FA0AA5"/>
    <w:rsid w:val="00FA18C6"/>
    <w:rsid w:val="00FC242A"/>
    <w:rsid w:val="00FC5B77"/>
    <w:rsid w:val="00FC7468"/>
    <w:rsid w:val="00FD06FE"/>
    <w:rsid w:val="00FD1E45"/>
    <w:rsid w:val="00FD4089"/>
    <w:rsid w:val="00FD5963"/>
    <w:rsid w:val="00FE3B02"/>
    <w:rsid w:val="00FE4ACD"/>
    <w:rsid w:val="00F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855DD"/>
  <w15:docId w15:val="{43BFF26D-EEFA-4DD2-AF39-18DC2A66E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B0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868E8"/>
  </w:style>
  <w:style w:type="paragraph" w:styleId="a5">
    <w:name w:val="footer"/>
    <w:basedOn w:val="a"/>
    <w:link w:val="a6"/>
    <w:uiPriority w:val="99"/>
    <w:unhideWhenUsed/>
    <w:rsid w:val="002868E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868E8"/>
  </w:style>
  <w:style w:type="paragraph" w:styleId="a7">
    <w:name w:val="Balloon Text"/>
    <w:basedOn w:val="a"/>
    <w:link w:val="a8"/>
    <w:uiPriority w:val="99"/>
    <w:semiHidden/>
    <w:unhideWhenUsed/>
    <w:rsid w:val="00286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rsid w:val="002868E8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39"/>
    <w:rsid w:val="00BA680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a"/>
    <w:uiPriority w:val="99"/>
    <w:semiHidden/>
    <w:unhideWhenUsed/>
    <w:rsid w:val="005004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77121D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FC5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4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8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9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489;&#1514;&#1497;&#1492;%20&#1488;&#1497;&#1497;&#1494;&#1503;%20&#1491;&#1505;&#1511;&#1496;&#1493;&#1508;\&#1506;&#1489;&#1493;&#1491;&#1493;&#1514;%20&#1502;&#1497;&#1499;&#1488;&#1500;%20&#1488;&#1491;&#1512;&#1497;\&#1495;&#1502;&#1491;%20&#1508;&#1512;&#1493;&#1497;&#1511;&#1496;&#1497;&#1501;\&#1511;&#1489;&#1510;&#1497;&#1501;%20&#1502;&#1514;&#1495;&#1497;&#1492;%202\&#1499;&#1500;%20&#1492;&#1496;&#1502;&#1508;&#1500;&#1496;&#1497;&#1501;%20&#1489;&#1493;&#1493;&#1512;&#1491;%20&#1513;&#1497;&#1513;%20&#1506;&#1491;%20&#1506;&#1499;&#1513;&#1497;&#1493;\&#1514;&#1497;&#1511;&#1497;&#1492;%20&#1495;&#1491;&#1513;&#1492;%20(2)\70445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696F10-1319-4366-8C4D-E524BEF7A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70445</Template>
  <TotalTime>2</TotalTime>
  <Pages>1</Pages>
  <Words>70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הילה שמר</cp:lastModifiedBy>
  <cp:revision>2</cp:revision>
  <cp:lastPrinted>2022-10-28T01:16:00Z</cp:lastPrinted>
  <dcterms:created xsi:type="dcterms:W3CDTF">2026-09-05T18:51:00Z</dcterms:created>
  <dcterms:modified xsi:type="dcterms:W3CDTF">2026-09-05T18:51:00Z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16c06ef30ca99430f45737f38efdca9d5a045d1123fc97d0ad1e9e5608d6550f</vt:lpwstr>
  </property>
</Properties>
</file>