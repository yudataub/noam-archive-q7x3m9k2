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F487AB" w14:textId="2D2A64E3" w:rsidR="00D3426C" w:rsidRPr="0062054C" w:rsidRDefault="008035AD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5605686E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b/>
          <w:sz w:val="30"/>
          <w:szCs w:val="30"/>
          <w:u w:val="single"/>
          <w:rtl/>
        </w:rPr>
      </w:pPr>
    </w:p>
    <w:p w14:paraId="288439E6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6"/>
          <w:szCs w:val="36"/>
          <w:u w:val="single"/>
        </w:rPr>
      </w:pPr>
      <w:r w:rsidRPr="0062054C">
        <w:rPr>
          <w:rFonts w:ascii="David" w:hAnsi="David" w:cs="David"/>
          <w:bCs/>
          <w:sz w:val="36"/>
          <w:szCs w:val="36"/>
          <w:u w:val="single"/>
          <w:rtl/>
        </w:rPr>
        <w:t>תורני הפסקות- יום ראשון</w:t>
      </w:r>
    </w:p>
    <w:p w14:paraId="73AE02A5" w14:textId="4E10B987" w:rsidR="00D3426C" w:rsidRPr="0062054C" w:rsidRDefault="00D3426C" w:rsidP="0047739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          תורנות בוקר – </w:t>
      </w:r>
      <w:r w:rsidR="00BF2FB8">
        <w:rPr>
          <w:rFonts w:ascii="David" w:hAnsi="David" w:cs="David" w:hint="cs"/>
          <w:b/>
          <w:sz w:val="30"/>
          <w:szCs w:val="30"/>
          <w:rtl/>
        </w:rPr>
        <w:t>חגית ריבר</w:t>
      </w:r>
    </w:p>
    <w:tbl>
      <w:tblPr>
        <w:bidiVisual/>
        <w:tblW w:w="12922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2126"/>
        <w:gridCol w:w="1560"/>
        <w:gridCol w:w="3053"/>
        <w:gridCol w:w="1591"/>
        <w:gridCol w:w="1877"/>
      </w:tblGrid>
      <w:tr w:rsidR="00D3426C" w:rsidRPr="00C741DA" w14:paraId="7E4062F5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75A868D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126" w:type="dxa"/>
            <w:vAlign w:val="center"/>
          </w:tcPr>
          <w:p w14:paraId="58CA74A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1560" w:type="dxa"/>
            <w:vAlign w:val="center"/>
          </w:tcPr>
          <w:p w14:paraId="69E99982" w14:textId="36F8F94F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5E412C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החיצונית</w:t>
            </w:r>
          </w:p>
        </w:tc>
        <w:tc>
          <w:tcPr>
            <w:tcW w:w="3053" w:type="dxa"/>
            <w:vAlign w:val="center"/>
          </w:tcPr>
          <w:p w14:paraId="41B2F99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A1D6515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877" w:type="dxa"/>
          </w:tcPr>
          <w:p w14:paraId="24BB8097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רחבה</w:t>
            </w:r>
          </w:p>
          <w:p w14:paraId="4840EFE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62054C" w:rsidRPr="00C741DA" w14:paraId="455B8B28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07213C61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207" w:type="dxa"/>
            <w:gridSpan w:val="5"/>
            <w:vAlign w:val="center"/>
          </w:tcPr>
          <w:p w14:paraId="670852C0" w14:textId="4C3E426C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BA27FE" w:rsidRPr="00C741DA" w14:paraId="474A2949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63F65D96" w14:textId="77777777" w:rsidR="00BA27FE" w:rsidRPr="00C741DA" w:rsidRDefault="00BA27FE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207" w:type="dxa"/>
            <w:gridSpan w:val="5"/>
            <w:vAlign w:val="center"/>
          </w:tcPr>
          <w:p w14:paraId="7C759E63" w14:textId="06FDA759" w:rsidR="00BA27FE" w:rsidRPr="00C741DA" w:rsidRDefault="00BA27FE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C741DA" w14:paraId="204317CB" w14:textId="77777777" w:rsidTr="00C741DA">
        <w:trPr>
          <w:trHeight w:val="758"/>
        </w:trPr>
        <w:tc>
          <w:tcPr>
            <w:tcW w:w="2715" w:type="dxa"/>
            <w:vAlign w:val="center"/>
          </w:tcPr>
          <w:p w14:paraId="031EAFF6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4B512D0F" w14:textId="1F56D45C" w:rsidR="0062054C" w:rsidRPr="00C741DA" w:rsidRDefault="00E13439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אסתר בובליל</w:t>
            </w:r>
          </w:p>
        </w:tc>
        <w:tc>
          <w:tcPr>
            <w:tcW w:w="1560" w:type="dxa"/>
            <w:vAlign w:val="center"/>
          </w:tcPr>
          <w:p w14:paraId="043A773D" w14:textId="07E74CE0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נעמי</w:t>
            </w:r>
          </w:p>
        </w:tc>
        <w:tc>
          <w:tcPr>
            <w:tcW w:w="3053" w:type="dxa"/>
            <w:vAlign w:val="center"/>
          </w:tcPr>
          <w:p w14:paraId="5250B301" w14:textId="3654EE57" w:rsidR="00E6547A" w:rsidRPr="00C741DA" w:rsidRDefault="00771D43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BF2FB8" w:rsidRPr="00C741DA">
              <w:rPr>
                <w:rFonts w:ascii="David" w:hAnsi="David" w:cs="David" w:hint="cs"/>
                <w:sz w:val="30"/>
                <w:szCs w:val="30"/>
                <w:rtl/>
              </w:rPr>
              <w:t>חנה ש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51FD2105" w14:textId="24004594" w:rsidR="00281AC6" w:rsidRPr="00C741DA" w:rsidRDefault="00BF2FB8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רחל סטחי 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 w:rsidR="0020325A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76E8B00E" w14:textId="6F2F465F" w:rsidR="0062054C" w:rsidRPr="00C741DA" w:rsidRDefault="00BF2FB8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אביטל</w:t>
            </w:r>
          </w:p>
        </w:tc>
        <w:tc>
          <w:tcPr>
            <w:tcW w:w="1877" w:type="dxa"/>
            <w:vAlign w:val="center"/>
          </w:tcPr>
          <w:p w14:paraId="57B6F0DC" w14:textId="3E15FA67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רננה</w:t>
            </w:r>
          </w:p>
        </w:tc>
      </w:tr>
      <w:tr w:rsidR="0062054C" w:rsidRPr="00C741DA" w14:paraId="6B558A61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48F4817D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11.45-12:00</w:t>
            </w:r>
          </w:p>
        </w:tc>
        <w:tc>
          <w:tcPr>
            <w:tcW w:w="10207" w:type="dxa"/>
            <w:gridSpan w:val="5"/>
            <w:vAlign w:val="center"/>
          </w:tcPr>
          <w:p w14:paraId="3239B806" w14:textId="15B7E3F4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C741DA" w14:paraId="791C2AFA" w14:textId="77777777" w:rsidTr="00C741DA">
        <w:trPr>
          <w:trHeight w:val="743"/>
        </w:trPr>
        <w:tc>
          <w:tcPr>
            <w:tcW w:w="2715" w:type="dxa"/>
            <w:vAlign w:val="center"/>
          </w:tcPr>
          <w:p w14:paraId="4BAAA106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6BF051B2" w14:textId="7968F2E5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למפ</w:t>
            </w:r>
            <w:r w:rsidR="0062054C" w:rsidRPr="00C741DA">
              <w:rPr>
                <w:rFonts w:ascii="David" w:hAnsi="David" w:cs="David"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D7B16CA" w14:textId="7BFFEBA6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יסכה לוי</w:t>
            </w:r>
          </w:p>
        </w:tc>
        <w:tc>
          <w:tcPr>
            <w:tcW w:w="3053" w:type="dxa"/>
            <w:vAlign w:val="center"/>
          </w:tcPr>
          <w:p w14:paraId="406B21B0" w14:textId="7582BF18" w:rsidR="0062054C" w:rsidRPr="00C741DA" w:rsidRDefault="00BF2FB8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ג'נט</w:t>
            </w:r>
            <w:r w:rsidR="006D3E74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 קומה עליונה</w:t>
            </w:r>
          </w:p>
          <w:p w14:paraId="762650C5" w14:textId="6F27A0D5" w:rsidR="00CC77EE" w:rsidRPr="00C741DA" w:rsidRDefault="00895C8B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אחינועם</w:t>
            </w:r>
            <w:r w:rsidR="00BF2FB8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ומת הבנים</w:t>
            </w:r>
          </w:p>
        </w:tc>
        <w:tc>
          <w:tcPr>
            <w:tcW w:w="1591" w:type="dxa"/>
            <w:vAlign w:val="center"/>
          </w:tcPr>
          <w:p w14:paraId="36F58C7A" w14:textId="4E69658A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</w:p>
        </w:tc>
        <w:tc>
          <w:tcPr>
            <w:tcW w:w="1877" w:type="dxa"/>
            <w:vAlign w:val="center"/>
          </w:tcPr>
          <w:p w14:paraId="051B085A" w14:textId="337A552F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62054C" w:rsidRPr="00C741DA" w14:paraId="77775220" w14:textId="77777777" w:rsidTr="00C741DA">
        <w:trPr>
          <w:trHeight w:val="743"/>
        </w:trPr>
        <w:tc>
          <w:tcPr>
            <w:tcW w:w="2715" w:type="dxa"/>
            <w:vAlign w:val="center"/>
          </w:tcPr>
          <w:p w14:paraId="48A9A13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12:45</w:t>
            </w:r>
          </w:p>
        </w:tc>
        <w:tc>
          <w:tcPr>
            <w:tcW w:w="10207" w:type="dxa"/>
            <w:gridSpan w:val="5"/>
            <w:vAlign w:val="center"/>
          </w:tcPr>
          <w:p w14:paraId="5EB59739" w14:textId="555BA8AC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רבקי ושפרה</w:t>
            </w:r>
            <w:r w:rsidR="00E835E3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</w:p>
        </w:tc>
      </w:tr>
    </w:tbl>
    <w:p w14:paraId="37968F76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260A62D5" w14:textId="77777777" w:rsidR="00D3426C" w:rsidRPr="0062054C" w:rsidRDefault="00D3426C" w:rsidP="00D3426C">
      <w:pPr>
        <w:spacing w:after="0" w:line="240" w:lineRule="auto"/>
        <w:rPr>
          <w:rFonts w:ascii="David" w:hAnsi="David" w:cs="David"/>
          <w:sz w:val="30"/>
          <w:szCs w:val="30"/>
        </w:rPr>
      </w:pPr>
      <w:r w:rsidRPr="0062054C">
        <w:rPr>
          <w:rFonts w:ascii="David" w:hAnsi="David" w:cs="David"/>
          <w:sz w:val="30"/>
          <w:szCs w:val="30"/>
        </w:rPr>
        <w:br w:type="page"/>
      </w:r>
    </w:p>
    <w:p w14:paraId="777E4B5C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lastRenderedPageBreak/>
        <w:t>בס"ד</w:t>
      </w:r>
    </w:p>
    <w:p w14:paraId="703E0AE4" w14:textId="77777777" w:rsidR="00D3426C" w:rsidRPr="0074371E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74371E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שני</w:t>
      </w:r>
    </w:p>
    <w:p w14:paraId="1734B1D6" w14:textId="06BD8AED" w:rsidR="00D3426C" w:rsidRPr="0062054C" w:rsidRDefault="00D3426C" w:rsidP="00BF2FB8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sz w:val="30"/>
          <w:szCs w:val="30"/>
        </w:rPr>
        <w:t xml:space="preserve">                        </w:t>
      </w:r>
      <w:r w:rsidRPr="0062054C">
        <w:rPr>
          <w:rFonts w:ascii="David" w:hAnsi="David" w:cs="David"/>
          <w:b/>
          <w:sz w:val="30"/>
          <w:szCs w:val="30"/>
          <w:rtl/>
        </w:rPr>
        <w:t xml:space="preserve">תורנות בוקר- </w:t>
      </w:r>
      <w:r w:rsidR="00BF2FB8"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371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8"/>
        <w:gridCol w:w="2197"/>
        <w:gridCol w:w="2533"/>
        <w:gridCol w:w="1833"/>
        <w:gridCol w:w="1728"/>
        <w:gridCol w:w="1727"/>
      </w:tblGrid>
      <w:tr w:rsidR="00D3426C" w:rsidRPr="00C741DA" w14:paraId="474C9DD8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5B970C8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197" w:type="dxa"/>
            <w:vAlign w:val="center"/>
          </w:tcPr>
          <w:p w14:paraId="4CC849D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533" w:type="dxa"/>
            <w:vAlign w:val="center"/>
          </w:tcPr>
          <w:p w14:paraId="3AC5C327" w14:textId="4E57F6C6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02623F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חיצונית</w:t>
            </w:r>
          </w:p>
        </w:tc>
        <w:tc>
          <w:tcPr>
            <w:tcW w:w="1833" w:type="dxa"/>
            <w:vAlign w:val="center"/>
          </w:tcPr>
          <w:p w14:paraId="4FDC874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727" w:type="dxa"/>
            <w:vAlign w:val="center"/>
          </w:tcPr>
          <w:p w14:paraId="5A3EC65F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727" w:type="dxa"/>
          </w:tcPr>
          <w:p w14:paraId="354D15F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 xml:space="preserve">רחבה </w:t>
            </w:r>
          </w:p>
          <w:p w14:paraId="695043F9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62054C" w:rsidRPr="00C741DA" w14:paraId="6AAFF954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61504102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18" w:type="dxa"/>
            <w:gridSpan w:val="5"/>
            <w:vAlign w:val="center"/>
          </w:tcPr>
          <w:p w14:paraId="09E67F58" w14:textId="7DF6F19C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62054C" w:rsidRPr="00C741DA" w14:paraId="3BF3F5F0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7BFD0BB7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18" w:type="dxa"/>
            <w:gridSpan w:val="5"/>
            <w:vAlign w:val="center"/>
          </w:tcPr>
          <w:p w14:paraId="5771987E" w14:textId="4FAA5C69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62054C" w:rsidRPr="00C741DA" w14:paraId="1786985E" w14:textId="77777777" w:rsidTr="00C741DA">
        <w:trPr>
          <w:trHeight w:val="709"/>
        </w:trPr>
        <w:tc>
          <w:tcPr>
            <w:tcW w:w="3698" w:type="dxa"/>
            <w:vAlign w:val="center"/>
          </w:tcPr>
          <w:p w14:paraId="192EBBB3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97" w:type="dxa"/>
            <w:vAlign w:val="center"/>
          </w:tcPr>
          <w:p w14:paraId="30E38EC1" w14:textId="4F7A69EB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סוויסה</w:t>
            </w:r>
          </w:p>
        </w:tc>
        <w:tc>
          <w:tcPr>
            <w:tcW w:w="2533" w:type="dxa"/>
            <w:vAlign w:val="center"/>
          </w:tcPr>
          <w:p w14:paraId="24E85BF4" w14:textId="3B26B262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מירית</w:t>
            </w:r>
          </w:p>
        </w:tc>
        <w:tc>
          <w:tcPr>
            <w:tcW w:w="1833" w:type="dxa"/>
            <w:vAlign w:val="center"/>
          </w:tcPr>
          <w:p w14:paraId="20E1EC60" w14:textId="14556F6A" w:rsidR="00281AC6" w:rsidRPr="00C741DA" w:rsidRDefault="003165D1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צופית אלימלך</w:t>
            </w:r>
          </w:p>
          <w:p w14:paraId="474EE07D" w14:textId="3F5B03AE" w:rsidR="00F8194F" w:rsidRPr="00C741DA" w:rsidRDefault="00F8194F" w:rsidP="00E6547A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011C7151" w14:textId="4B78B511" w:rsidR="00F8194F" w:rsidRPr="00C741DA" w:rsidRDefault="003165D1" w:rsidP="00E6547A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תיקי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F8194F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727" w:type="dxa"/>
            <w:vAlign w:val="center"/>
          </w:tcPr>
          <w:p w14:paraId="3B33E374" w14:textId="756CD274" w:rsidR="0062054C" w:rsidRPr="00C741DA" w:rsidRDefault="00E72D25" w:rsidP="005C7F32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רבקה פרץ</w:t>
            </w:r>
          </w:p>
        </w:tc>
        <w:tc>
          <w:tcPr>
            <w:tcW w:w="1727" w:type="dxa"/>
            <w:vAlign w:val="center"/>
          </w:tcPr>
          <w:p w14:paraId="50A9A75E" w14:textId="0D846247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חנה וסרמן</w:t>
            </w:r>
          </w:p>
        </w:tc>
      </w:tr>
      <w:tr w:rsidR="0062054C" w:rsidRPr="00C741DA" w14:paraId="2BB73056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2190121C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8291" w:type="dxa"/>
            <w:gridSpan w:val="4"/>
            <w:vAlign w:val="center"/>
          </w:tcPr>
          <w:p w14:paraId="2F138C59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  <w:tc>
          <w:tcPr>
            <w:tcW w:w="1727" w:type="dxa"/>
            <w:vAlign w:val="center"/>
          </w:tcPr>
          <w:p w14:paraId="1BFBF37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</w:p>
        </w:tc>
      </w:tr>
      <w:tr w:rsidR="0062054C" w:rsidRPr="00C741DA" w14:paraId="596232C2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2DC61781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97" w:type="dxa"/>
            <w:vAlign w:val="center"/>
          </w:tcPr>
          <w:p w14:paraId="2380758C" w14:textId="0CB1C2A9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נועה .א</w:t>
            </w:r>
          </w:p>
        </w:tc>
        <w:tc>
          <w:tcPr>
            <w:tcW w:w="2533" w:type="dxa"/>
            <w:vAlign w:val="center"/>
          </w:tcPr>
          <w:p w14:paraId="122A52DB" w14:textId="5FDAD0C9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חדוה דיין</w:t>
            </w:r>
          </w:p>
        </w:tc>
        <w:tc>
          <w:tcPr>
            <w:tcW w:w="1833" w:type="dxa"/>
            <w:vAlign w:val="center"/>
          </w:tcPr>
          <w:p w14:paraId="62FCFE0F" w14:textId="5886EFFC" w:rsidR="00CC77EE" w:rsidRPr="00C741DA" w:rsidRDefault="0002623F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E72D25" w:rsidRPr="00C741DA">
              <w:rPr>
                <w:rFonts w:ascii="David" w:hAnsi="David" w:cs="David" w:hint="cs"/>
                <w:sz w:val="30"/>
                <w:szCs w:val="30"/>
                <w:rtl/>
              </w:rPr>
              <w:t>רחלי מאמו</w:t>
            </w:r>
          </w:p>
          <w:p w14:paraId="3FB50DA4" w14:textId="5E13875C" w:rsidR="0062054C" w:rsidRPr="00C741DA" w:rsidRDefault="00CC77EE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  <w:r w:rsidR="009E7641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E72D25" w:rsidRPr="00C741DA">
              <w:rPr>
                <w:rFonts w:ascii="David" w:hAnsi="David" w:cs="David" w:hint="cs"/>
                <w:sz w:val="30"/>
                <w:szCs w:val="30"/>
                <w:rtl/>
              </w:rPr>
              <w:t>שיר</w:t>
            </w:r>
          </w:p>
          <w:p w14:paraId="7CB94A9C" w14:textId="6F262E8F" w:rsidR="00281AC6" w:rsidRPr="00C741DA" w:rsidRDefault="00CC77EE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727" w:type="dxa"/>
            <w:vAlign w:val="center"/>
          </w:tcPr>
          <w:p w14:paraId="6B704592" w14:textId="40EB2AF2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נעמי</w:t>
            </w:r>
          </w:p>
        </w:tc>
        <w:tc>
          <w:tcPr>
            <w:tcW w:w="1727" w:type="dxa"/>
            <w:vAlign w:val="center"/>
          </w:tcPr>
          <w:p w14:paraId="4D29D877" w14:textId="2CE046D3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הילה שמר</w:t>
            </w:r>
          </w:p>
        </w:tc>
      </w:tr>
      <w:tr w:rsidR="0062054C" w:rsidRPr="00C741DA" w14:paraId="3C71AFF5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27421B0A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18" w:type="dxa"/>
            <w:gridSpan w:val="5"/>
            <w:vAlign w:val="center"/>
          </w:tcPr>
          <w:p w14:paraId="51F4EE95" w14:textId="00433DA1" w:rsidR="0062054C" w:rsidRPr="00C741DA" w:rsidRDefault="00895C8B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EC07A4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אשר  </w:t>
            </w:r>
          </w:p>
        </w:tc>
      </w:tr>
      <w:tr w:rsidR="0062054C" w:rsidRPr="00C741DA" w14:paraId="119D6F14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70781E1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18" w:type="dxa"/>
            <w:gridSpan w:val="5"/>
            <w:vAlign w:val="center"/>
          </w:tcPr>
          <w:p w14:paraId="21994FF7" w14:textId="258C934D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אביטל</w:t>
            </w:r>
          </w:p>
        </w:tc>
      </w:tr>
    </w:tbl>
    <w:p w14:paraId="5FBB1C85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054913D2" w14:textId="29EB9B1A" w:rsidR="00D3426C" w:rsidRPr="0062054C" w:rsidRDefault="00CC77EE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  <w:r>
        <w:rPr>
          <w:rFonts w:ascii="David" w:hAnsi="David" w:cs="David" w:hint="cs"/>
          <w:sz w:val="30"/>
          <w:szCs w:val="30"/>
          <w:rtl/>
        </w:rPr>
        <w:t>בס"ד</w:t>
      </w:r>
    </w:p>
    <w:p w14:paraId="744B4175" w14:textId="5FC7B1DC" w:rsidR="00D3426C" w:rsidRPr="0020325A" w:rsidRDefault="00D3426C" w:rsidP="0020325A">
      <w:pPr>
        <w:bidi w:val="0"/>
        <w:spacing w:after="0" w:line="240" w:lineRule="auto"/>
        <w:jc w:val="center"/>
        <w:rPr>
          <w:rFonts w:ascii="David" w:hAnsi="David" w:cs="David"/>
          <w:sz w:val="30"/>
          <w:szCs w:val="30"/>
        </w:rPr>
      </w:pPr>
      <w:r w:rsidRPr="0074371E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שלישי</w:t>
      </w:r>
    </w:p>
    <w:p w14:paraId="061B26C2" w14:textId="29C6ACAF" w:rsidR="00D3426C" w:rsidRPr="0062054C" w:rsidRDefault="00D3426C" w:rsidP="00EC07A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תורנות בוקר</w:t>
      </w:r>
      <w:r w:rsidR="003C1353">
        <w:rPr>
          <w:rFonts w:ascii="David" w:hAnsi="David" w:cs="David" w:hint="cs"/>
          <w:b/>
          <w:sz w:val="30"/>
          <w:szCs w:val="30"/>
          <w:rtl/>
        </w:rPr>
        <w:t xml:space="preserve">- </w:t>
      </w:r>
      <w:r w:rsidR="00EC07A4"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3489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2444"/>
      </w:tblGrid>
      <w:tr w:rsidR="00D3426C" w:rsidRPr="00C741DA" w14:paraId="4245DB3D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5AAAA0B0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5EE3735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56CC2CD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</w:p>
        </w:tc>
        <w:tc>
          <w:tcPr>
            <w:tcW w:w="1689" w:type="dxa"/>
            <w:vAlign w:val="center"/>
          </w:tcPr>
          <w:p w14:paraId="71E201D5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66D49A2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2444" w:type="dxa"/>
          </w:tcPr>
          <w:p w14:paraId="29AE8C11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רחבה</w:t>
            </w:r>
          </w:p>
          <w:p w14:paraId="2840353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F41428" w:rsidRPr="00C741DA" w14:paraId="57BD51B5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0CF89AB7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82" w:type="dxa"/>
            <w:gridSpan w:val="5"/>
            <w:vAlign w:val="center"/>
          </w:tcPr>
          <w:p w14:paraId="0C69F3DE" w14:textId="74BE785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F41428" w:rsidRPr="00C741DA" w14:paraId="460B5B55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14F4603A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82" w:type="dxa"/>
            <w:gridSpan w:val="5"/>
            <w:vAlign w:val="center"/>
          </w:tcPr>
          <w:p w14:paraId="1F7E2983" w14:textId="740C8586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007719AA" w14:textId="77777777" w:rsidTr="00C741DA">
        <w:trPr>
          <w:trHeight w:val="758"/>
        </w:trPr>
        <w:tc>
          <w:tcPr>
            <w:tcW w:w="3407" w:type="dxa"/>
            <w:vAlign w:val="center"/>
          </w:tcPr>
          <w:p w14:paraId="3CBBB66D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085258AE" w14:textId="55AA3290" w:rsidR="003C1353" w:rsidRPr="00C741DA" w:rsidRDefault="00E10E7D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יסכה לוי</w:t>
            </w:r>
          </w:p>
        </w:tc>
        <w:tc>
          <w:tcPr>
            <w:tcW w:w="2334" w:type="dxa"/>
            <w:vAlign w:val="center"/>
          </w:tcPr>
          <w:p w14:paraId="5A20BFF6" w14:textId="67DD6C94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נועה .א</w:t>
            </w:r>
          </w:p>
        </w:tc>
        <w:tc>
          <w:tcPr>
            <w:tcW w:w="1689" w:type="dxa"/>
            <w:vAlign w:val="center"/>
          </w:tcPr>
          <w:p w14:paraId="29DF4FF0" w14:textId="31F4E2AB" w:rsidR="00281AC6" w:rsidRPr="00C741DA" w:rsidRDefault="00EC07A4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חנה .ש </w:t>
            </w:r>
          </w:p>
          <w:p w14:paraId="6381ECDE" w14:textId="7447D6EE" w:rsidR="00CC77EE" w:rsidRPr="00C741DA" w:rsidRDefault="00CC77EE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35711569" w14:textId="288A64A6" w:rsidR="0020325A" w:rsidRPr="00C741DA" w:rsidRDefault="0020325A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עטיה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591" w:type="dxa"/>
            <w:vAlign w:val="center"/>
          </w:tcPr>
          <w:p w14:paraId="4E4F3D34" w14:textId="6132FE58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רחל סטחי</w:t>
            </w:r>
          </w:p>
        </w:tc>
        <w:tc>
          <w:tcPr>
            <w:tcW w:w="2444" w:type="dxa"/>
            <w:vAlign w:val="center"/>
          </w:tcPr>
          <w:p w14:paraId="50EBC87C" w14:textId="237F0349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נעמי </w:t>
            </w:r>
          </w:p>
        </w:tc>
      </w:tr>
      <w:tr w:rsidR="003C1353" w:rsidRPr="00C741DA" w14:paraId="789D1FC1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74202F59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7638" w:type="dxa"/>
            <w:gridSpan w:val="4"/>
            <w:vAlign w:val="center"/>
          </w:tcPr>
          <w:p w14:paraId="11C56A10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  <w:tc>
          <w:tcPr>
            <w:tcW w:w="2444" w:type="dxa"/>
            <w:vAlign w:val="center"/>
          </w:tcPr>
          <w:p w14:paraId="5D82A913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</w:p>
        </w:tc>
      </w:tr>
      <w:tr w:rsidR="003C1353" w:rsidRPr="00C741DA" w14:paraId="2E1A4BAC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3ED837DC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07E3B96F" w14:textId="704CF3DC" w:rsidR="003C1353" w:rsidRPr="00C741DA" w:rsidRDefault="00E10E7D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אורטל</w:t>
            </w:r>
          </w:p>
        </w:tc>
        <w:tc>
          <w:tcPr>
            <w:tcW w:w="2334" w:type="dxa"/>
            <w:vAlign w:val="center"/>
          </w:tcPr>
          <w:p w14:paraId="464D87E1" w14:textId="46ADEA98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הדסה דוד</w:t>
            </w:r>
          </w:p>
        </w:tc>
        <w:tc>
          <w:tcPr>
            <w:tcW w:w="1689" w:type="dxa"/>
            <w:vAlign w:val="center"/>
          </w:tcPr>
          <w:p w14:paraId="42FD90F3" w14:textId="472D93F7" w:rsidR="00281AC6" w:rsidRPr="00C741DA" w:rsidRDefault="00EC07A4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אפרת-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27629131" w14:textId="4475AF78" w:rsidR="00CC77EE" w:rsidRPr="00C741DA" w:rsidRDefault="00EC07A4" w:rsidP="00281AC6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דליה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591" w:type="dxa"/>
            <w:vAlign w:val="center"/>
          </w:tcPr>
          <w:p w14:paraId="0B68BF19" w14:textId="04625B31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קרן</w:t>
            </w:r>
          </w:p>
        </w:tc>
        <w:tc>
          <w:tcPr>
            <w:tcW w:w="2444" w:type="dxa"/>
            <w:vAlign w:val="center"/>
          </w:tcPr>
          <w:p w14:paraId="4C77E1B2" w14:textId="6053CA6A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F41428" w:rsidRPr="00C741DA" w14:paraId="700A053B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41D5CF70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82" w:type="dxa"/>
            <w:gridSpan w:val="5"/>
            <w:vAlign w:val="center"/>
          </w:tcPr>
          <w:p w14:paraId="583E7B38" w14:textId="09892AF0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ליר</w:t>
            </w:r>
            <w:r w:rsidR="00EC07A4" w:rsidRPr="00C741DA">
              <w:rPr>
                <w:rFonts w:ascii="David" w:hAnsi="David" w:cs="David" w:hint="cs"/>
                <w:sz w:val="30"/>
                <w:szCs w:val="30"/>
                <w:rtl/>
              </w:rPr>
              <w:t>ו</w:t>
            </w: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ן</w:t>
            </w:r>
          </w:p>
        </w:tc>
      </w:tr>
      <w:tr w:rsidR="00F41428" w:rsidRPr="00C741DA" w14:paraId="7A315267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4B77AC3B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82" w:type="dxa"/>
            <w:gridSpan w:val="5"/>
            <w:vAlign w:val="center"/>
          </w:tcPr>
          <w:p w14:paraId="1C1C067B" w14:textId="79BCC7E1" w:rsidR="00F41428" w:rsidRPr="00C741DA" w:rsidRDefault="00EC07A4" w:rsidP="00064266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תמר קלר </w:t>
            </w:r>
          </w:p>
        </w:tc>
      </w:tr>
    </w:tbl>
    <w:p w14:paraId="1865FE74" w14:textId="344A9B09" w:rsidR="00895C8B" w:rsidRPr="00895C8B" w:rsidRDefault="00895C8B" w:rsidP="00895C8B">
      <w:pPr>
        <w:bidi w:val="0"/>
        <w:spacing w:after="0" w:line="240" w:lineRule="auto"/>
        <w:jc w:val="right"/>
        <w:rPr>
          <w:rFonts w:ascii="David" w:hAnsi="David" w:cs="David"/>
          <w:b/>
          <w:sz w:val="32"/>
          <w:szCs w:val="32"/>
          <w:u w:val="single"/>
          <w:rtl/>
        </w:rPr>
      </w:pPr>
      <w:r w:rsidRPr="00895C8B">
        <w:rPr>
          <w:rFonts w:ascii="David" w:hAnsi="David" w:cs="David" w:hint="cs"/>
          <w:b/>
          <w:sz w:val="32"/>
          <w:szCs w:val="32"/>
          <w:u w:val="single"/>
          <w:rtl/>
        </w:rPr>
        <w:lastRenderedPageBreak/>
        <w:t>בס"ד</w:t>
      </w:r>
    </w:p>
    <w:p w14:paraId="6F3FA135" w14:textId="7BC0395F" w:rsidR="00895C8B" w:rsidRPr="00895C8B" w:rsidRDefault="00D3426C" w:rsidP="00895C8B">
      <w:pPr>
        <w:bidi w:val="0"/>
        <w:spacing w:after="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F41428">
        <w:rPr>
          <w:rFonts w:ascii="David" w:hAnsi="David" w:cs="David"/>
          <w:bCs/>
          <w:sz w:val="32"/>
          <w:szCs w:val="32"/>
          <w:u w:val="single"/>
          <w:rtl/>
        </w:rPr>
        <w:t>תורני הפסקות- יום רביע</w:t>
      </w:r>
      <w:r w:rsidR="00895C8B">
        <w:rPr>
          <w:rFonts w:ascii="David" w:hAnsi="David" w:cs="David" w:hint="cs"/>
          <w:bCs/>
          <w:sz w:val="32"/>
          <w:szCs w:val="32"/>
          <w:u w:val="single"/>
          <w:rtl/>
        </w:rPr>
        <w:t>י</w:t>
      </w:r>
    </w:p>
    <w:p w14:paraId="45B4FC5F" w14:textId="77777777" w:rsidR="00895C8B" w:rsidRPr="00C741DA" w:rsidRDefault="00895C8B" w:rsidP="00895C8B">
      <w:pPr>
        <w:bidi w:val="0"/>
        <w:spacing w:after="0" w:line="240" w:lineRule="auto"/>
        <w:jc w:val="center"/>
        <w:rPr>
          <w:rFonts w:ascii="David" w:hAnsi="David" w:cs="David"/>
          <w:sz w:val="30"/>
          <w:szCs w:val="30"/>
        </w:rPr>
      </w:pPr>
    </w:p>
    <w:p w14:paraId="12D4B426" w14:textId="59B62333" w:rsidR="00D3426C" w:rsidRPr="0062054C" w:rsidRDefault="00D3426C" w:rsidP="00A42365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תורנות בוקר- </w:t>
      </w:r>
      <w:r w:rsidR="00A42365">
        <w:rPr>
          <w:rFonts w:ascii="David" w:hAnsi="David" w:cs="David" w:hint="cs"/>
          <w:b/>
          <w:sz w:val="30"/>
          <w:szCs w:val="30"/>
          <w:rtl/>
        </w:rPr>
        <w:t>הילה שמר</w:t>
      </w:r>
    </w:p>
    <w:tbl>
      <w:tblPr>
        <w:bidiVisual/>
        <w:tblW w:w="13492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2043"/>
        <w:gridCol w:w="1237"/>
        <w:gridCol w:w="2447"/>
      </w:tblGrid>
      <w:tr w:rsidR="00D3426C" w:rsidRPr="00C741DA" w14:paraId="3872F7D9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050FC6F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495084D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3104EBCC" w14:textId="57F056C5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F83CCD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החיצונית</w:t>
            </w:r>
          </w:p>
        </w:tc>
        <w:tc>
          <w:tcPr>
            <w:tcW w:w="2043" w:type="dxa"/>
            <w:vAlign w:val="center"/>
          </w:tcPr>
          <w:p w14:paraId="24D6B3B9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237" w:type="dxa"/>
            <w:vAlign w:val="center"/>
          </w:tcPr>
          <w:p w14:paraId="5BB9860A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2447" w:type="dxa"/>
          </w:tcPr>
          <w:p w14:paraId="7758128F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 xml:space="preserve">רחבה </w:t>
            </w:r>
          </w:p>
          <w:p w14:paraId="08CCEB7E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F41428" w:rsidRPr="00C741DA" w14:paraId="5C9BD8A8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2D9B06B7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85" w:type="dxa"/>
            <w:gridSpan w:val="5"/>
            <w:vAlign w:val="center"/>
          </w:tcPr>
          <w:p w14:paraId="2E4D0A96" w14:textId="329DC832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F41428" w:rsidRPr="00C741DA" w14:paraId="281776F9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61D39FC3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85" w:type="dxa"/>
            <w:gridSpan w:val="5"/>
            <w:vAlign w:val="center"/>
          </w:tcPr>
          <w:p w14:paraId="67AE62F6" w14:textId="1EBCDB1B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3445BA00" w14:textId="77777777" w:rsidTr="0079649F">
        <w:trPr>
          <w:trHeight w:val="758"/>
        </w:trPr>
        <w:tc>
          <w:tcPr>
            <w:tcW w:w="3407" w:type="dxa"/>
            <w:vAlign w:val="center"/>
          </w:tcPr>
          <w:p w14:paraId="273BEEBF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4142E962" w14:textId="3E69A87C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חדוה</w:t>
            </w:r>
          </w:p>
        </w:tc>
        <w:tc>
          <w:tcPr>
            <w:tcW w:w="2334" w:type="dxa"/>
            <w:vAlign w:val="center"/>
          </w:tcPr>
          <w:p w14:paraId="3F001FD4" w14:textId="03EF9185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למפ</w:t>
            </w:r>
          </w:p>
        </w:tc>
        <w:tc>
          <w:tcPr>
            <w:tcW w:w="2043" w:type="dxa"/>
            <w:vAlign w:val="center"/>
          </w:tcPr>
          <w:p w14:paraId="4BEA5B87" w14:textId="668219C2" w:rsidR="00A42365" w:rsidRPr="00C741DA" w:rsidRDefault="00064266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ענבר</w:t>
            </w:r>
          </w:p>
          <w:p w14:paraId="378BFA00" w14:textId="06D24694" w:rsidR="00CC77EE" w:rsidRPr="00C741DA" w:rsidRDefault="00CC77EE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02D1EFF2" w14:textId="0C4B4E20" w:rsidR="0020325A" w:rsidRPr="00C741DA" w:rsidRDefault="00CC77EE" w:rsidP="00A42365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עדי בנימיני-</w:t>
            </w: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קומה </w:t>
            </w:r>
            <w:r w:rsidR="00A42365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תחתונה</w:t>
            </w:r>
          </w:p>
        </w:tc>
        <w:tc>
          <w:tcPr>
            <w:tcW w:w="1237" w:type="dxa"/>
            <w:vAlign w:val="center"/>
          </w:tcPr>
          <w:p w14:paraId="4AEEC7EB" w14:textId="333E45AE" w:rsidR="003C1353" w:rsidRPr="00C741DA" w:rsidRDefault="00895C8B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A42365" w:rsidRPr="00C741DA">
              <w:rPr>
                <w:rFonts w:ascii="David" w:hAnsi="David" w:cs="David" w:hint="cs"/>
                <w:sz w:val="30"/>
                <w:szCs w:val="30"/>
                <w:rtl/>
              </w:rPr>
              <w:t>אשר</w:t>
            </w:r>
          </w:p>
        </w:tc>
        <w:tc>
          <w:tcPr>
            <w:tcW w:w="2447" w:type="dxa"/>
            <w:vAlign w:val="center"/>
          </w:tcPr>
          <w:p w14:paraId="45785445" w14:textId="08D93E7E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F41428" w:rsidRPr="00C741DA" w14:paraId="6CC26D10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71FD7128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10085" w:type="dxa"/>
            <w:gridSpan w:val="5"/>
            <w:vAlign w:val="center"/>
          </w:tcPr>
          <w:p w14:paraId="2C5C51FF" w14:textId="7898C198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2D879ABC" w14:textId="77777777" w:rsidTr="0079649F">
        <w:trPr>
          <w:trHeight w:val="743"/>
        </w:trPr>
        <w:tc>
          <w:tcPr>
            <w:tcW w:w="3407" w:type="dxa"/>
            <w:vAlign w:val="center"/>
          </w:tcPr>
          <w:p w14:paraId="79DEFF50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7AF58DAE" w14:textId="0071EC36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הדסה דוד</w:t>
            </w:r>
          </w:p>
        </w:tc>
        <w:tc>
          <w:tcPr>
            <w:tcW w:w="2334" w:type="dxa"/>
            <w:vAlign w:val="center"/>
          </w:tcPr>
          <w:p w14:paraId="39494286" w14:textId="3B8C89B7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</w:p>
        </w:tc>
        <w:tc>
          <w:tcPr>
            <w:tcW w:w="2043" w:type="dxa"/>
            <w:vAlign w:val="center"/>
          </w:tcPr>
          <w:p w14:paraId="0832A1A5" w14:textId="79E2C16A" w:rsidR="003C1353" w:rsidRPr="00C741DA" w:rsidRDefault="00064266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שפרה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6D3ACA60" w14:textId="6BF6E504" w:rsidR="006350D4" w:rsidRDefault="00064266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highlight w:val="yellow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אורנית</w:t>
            </w:r>
          </w:p>
          <w:p w14:paraId="4A89E153" w14:textId="5C93319A" w:rsidR="00CC77EE" w:rsidRPr="00C741DA" w:rsidRDefault="00CC77EE" w:rsidP="0079649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</w:t>
            </w:r>
            <w:r w:rsidR="006350D4" w:rsidRPr="006350D4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ה</w:t>
            </w:r>
            <w:r w:rsidR="0079649F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 </w:t>
            </w:r>
            <w:r w:rsidR="006350D4" w:rsidRPr="006350D4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תחתונה</w:t>
            </w:r>
          </w:p>
        </w:tc>
        <w:tc>
          <w:tcPr>
            <w:tcW w:w="1237" w:type="dxa"/>
            <w:vAlign w:val="center"/>
          </w:tcPr>
          <w:p w14:paraId="26961468" w14:textId="56E01DC1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אורטל</w:t>
            </w:r>
          </w:p>
        </w:tc>
        <w:tc>
          <w:tcPr>
            <w:tcW w:w="2447" w:type="dxa"/>
            <w:vAlign w:val="center"/>
          </w:tcPr>
          <w:p w14:paraId="669998CB" w14:textId="5A07D923" w:rsidR="003C1353" w:rsidRPr="00C741DA" w:rsidRDefault="00E72D2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רחלי מאמו</w:t>
            </w:r>
          </w:p>
        </w:tc>
      </w:tr>
      <w:tr w:rsidR="00F41428" w:rsidRPr="00C741DA" w14:paraId="6FA072B2" w14:textId="77777777" w:rsidTr="0079649F">
        <w:trPr>
          <w:trHeight w:val="743"/>
        </w:trPr>
        <w:tc>
          <w:tcPr>
            <w:tcW w:w="3407" w:type="dxa"/>
            <w:vAlign w:val="center"/>
          </w:tcPr>
          <w:p w14:paraId="4647E2DB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85" w:type="dxa"/>
            <w:gridSpan w:val="5"/>
            <w:vAlign w:val="center"/>
          </w:tcPr>
          <w:p w14:paraId="2187BE68" w14:textId="4F86BF2B" w:rsidR="00F41428" w:rsidRPr="00C741DA" w:rsidRDefault="00895C8B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7F0F64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שמואל </w:t>
            </w:r>
          </w:p>
        </w:tc>
      </w:tr>
      <w:tr w:rsidR="00F41428" w:rsidRPr="00C741DA" w14:paraId="28CFC8E1" w14:textId="77777777" w:rsidTr="0079649F">
        <w:trPr>
          <w:trHeight w:val="743"/>
        </w:trPr>
        <w:tc>
          <w:tcPr>
            <w:tcW w:w="3407" w:type="dxa"/>
            <w:vAlign w:val="center"/>
          </w:tcPr>
          <w:p w14:paraId="795D0B79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85" w:type="dxa"/>
            <w:gridSpan w:val="5"/>
            <w:vAlign w:val="center"/>
          </w:tcPr>
          <w:p w14:paraId="45A367BE" w14:textId="5305A740" w:rsidR="00F41428" w:rsidRPr="00C741DA" w:rsidRDefault="00064266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תמר.א</w:t>
            </w:r>
            <w:r w:rsidR="0018720C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</w:p>
        </w:tc>
      </w:tr>
    </w:tbl>
    <w:p w14:paraId="0BA76F7C" w14:textId="3CDFE2FC" w:rsidR="00895C8B" w:rsidRDefault="00895C8B" w:rsidP="00895C8B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</w:rPr>
      </w:pPr>
      <w:r>
        <w:rPr>
          <w:rFonts w:ascii="David" w:hAnsi="David" w:cs="David" w:hint="cs"/>
          <w:sz w:val="30"/>
          <w:szCs w:val="30"/>
          <w:rtl/>
        </w:rPr>
        <w:lastRenderedPageBreak/>
        <w:t>בס"ד</w:t>
      </w:r>
    </w:p>
    <w:p w14:paraId="2E7796C7" w14:textId="77777777" w:rsidR="00895C8B" w:rsidRPr="0062054C" w:rsidRDefault="00895C8B" w:rsidP="00895C8B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</w:rPr>
      </w:pPr>
    </w:p>
    <w:p w14:paraId="24397638" w14:textId="77777777" w:rsidR="00D3426C" w:rsidRPr="000722B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0722BC">
        <w:rPr>
          <w:rFonts w:ascii="David" w:hAnsi="David" w:cs="David"/>
          <w:bCs/>
          <w:sz w:val="32"/>
          <w:szCs w:val="32"/>
          <w:u w:val="single"/>
          <w:rtl/>
        </w:rPr>
        <w:t>תורני הפסקות- יום חמישי</w:t>
      </w:r>
    </w:p>
    <w:p w14:paraId="4B7916DD" w14:textId="134AC447" w:rsidR="00D3426C" w:rsidRPr="007F0F64" w:rsidRDefault="00D3426C" w:rsidP="007F0F64">
      <w:pPr>
        <w:spacing w:after="60" w:line="240" w:lineRule="auto"/>
        <w:rPr>
          <w:rFonts w:ascii="David" w:hAnsi="David" w:cs="David"/>
          <w:b/>
          <w:sz w:val="28"/>
          <w:szCs w:val="28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</w:t>
      </w:r>
      <w:r w:rsidRPr="007F0F64">
        <w:rPr>
          <w:rFonts w:ascii="David" w:hAnsi="David" w:cs="David"/>
          <w:b/>
          <w:sz w:val="28"/>
          <w:szCs w:val="28"/>
          <w:rtl/>
        </w:rPr>
        <w:t>תורנות בוקר</w:t>
      </w:r>
      <w:r w:rsidR="00FA18C6" w:rsidRPr="007F0F64">
        <w:rPr>
          <w:rFonts w:ascii="David" w:hAnsi="David" w:cs="David"/>
          <w:b/>
          <w:sz w:val="28"/>
          <w:szCs w:val="28"/>
          <w:rtl/>
        </w:rPr>
        <w:t>-</w:t>
      </w:r>
      <w:r w:rsidR="007F0F64" w:rsidRPr="007F0F64">
        <w:rPr>
          <w:rFonts w:ascii="David" w:hAnsi="David" w:cs="David" w:hint="cs"/>
          <w:b/>
          <w:sz w:val="28"/>
          <w:szCs w:val="28"/>
          <w:rtl/>
        </w:rPr>
        <w:t xml:space="preserve"> חגית ריבר</w:t>
      </w:r>
      <w:r w:rsidR="00046F97" w:rsidRPr="007F0F64">
        <w:rPr>
          <w:rFonts w:ascii="David" w:hAnsi="David" w:cs="David" w:hint="cs"/>
          <w:b/>
          <w:sz w:val="28"/>
          <w:szCs w:val="28"/>
          <w:rtl/>
        </w:rPr>
        <w:t xml:space="preserve">           </w:t>
      </w:r>
    </w:p>
    <w:tbl>
      <w:tblPr>
        <w:bidiVisual/>
        <w:tblW w:w="12928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1883"/>
      </w:tblGrid>
      <w:tr w:rsidR="00D3426C" w:rsidRPr="00C741DA" w14:paraId="21878B3E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7F6EF1E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</w:p>
        </w:tc>
        <w:tc>
          <w:tcPr>
            <w:tcW w:w="2024" w:type="dxa"/>
            <w:vAlign w:val="center"/>
          </w:tcPr>
          <w:p w14:paraId="5E44028A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72224245" w14:textId="59A62F5A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ברחבה</w:t>
            </w:r>
            <w:r w:rsidR="002604EB" w:rsidRPr="00C741DA">
              <w:rPr>
                <w:rFonts w:ascii="David" w:hAnsi="David" w:cs="David" w:hint="cs"/>
                <w:b/>
                <w:sz w:val="28"/>
                <w:szCs w:val="28"/>
                <w:rtl/>
              </w:rPr>
              <w:t xml:space="preserve"> החיצוני</w:t>
            </w:r>
            <w:r w:rsidR="00F83CCD" w:rsidRPr="00C741DA">
              <w:rPr>
                <w:rFonts w:ascii="David" w:hAnsi="David" w:cs="David" w:hint="cs"/>
                <w:b/>
                <w:sz w:val="28"/>
                <w:szCs w:val="28"/>
                <w:rtl/>
              </w:rPr>
              <w:t>ת</w:t>
            </w:r>
          </w:p>
        </w:tc>
        <w:tc>
          <w:tcPr>
            <w:tcW w:w="1689" w:type="dxa"/>
            <w:vAlign w:val="center"/>
          </w:tcPr>
          <w:p w14:paraId="27553E9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C4FD61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במגרש</w:t>
            </w:r>
          </w:p>
        </w:tc>
        <w:tc>
          <w:tcPr>
            <w:tcW w:w="1883" w:type="dxa"/>
          </w:tcPr>
          <w:p w14:paraId="6DD50E0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רחבה פנימית</w:t>
            </w:r>
          </w:p>
        </w:tc>
      </w:tr>
      <w:tr w:rsidR="000722BC" w:rsidRPr="00C741DA" w14:paraId="0EBAC1BA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67F590A1" w14:textId="77777777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9:50-10:00</w:t>
            </w:r>
          </w:p>
        </w:tc>
        <w:tc>
          <w:tcPr>
            <w:tcW w:w="9521" w:type="dxa"/>
            <w:gridSpan w:val="5"/>
            <w:vAlign w:val="center"/>
          </w:tcPr>
          <w:p w14:paraId="51ED113A" w14:textId="6BE4570C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הפסקת אוכל</w:t>
            </w:r>
          </w:p>
        </w:tc>
      </w:tr>
      <w:tr w:rsidR="000722BC" w:rsidRPr="00C741DA" w14:paraId="74B16855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2DA6C660" w14:textId="77777777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10:00-10:20</w:t>
            </w:r>
          </w:p>
        </w:tc>
        <w:tc>
          <w:tcPr>
            <w:tcW w:w="9521" w:type="dxa"/>
            <w:gridSpan w:val="5"/>
            <w:vAlign w:val="center"/>
          </w:tcPr>
          <w:p w14:paraId="3098E5B7" w14:textId="14091399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א-ו בנים ובנות</w:t>
            </w:r>
          </w:p>
        </w:tc>
      </w:tr>
      <w:tr w:rsidR="00320C1D" w:rsidRPr="00C741DA" w14:paraId="6E7752BA" w14:textId="77777777" w:rsidTr="00895C8B">
        <w:trPr>
          <w:trHeight w:val="758"/>
        </w:trPr>
        <w:tc>
          <w:tcPr>
            <w:tcW w:w="3407" w:type="dxa"/>
            <w:vAlign w:val="center"/>
          </w:tcPr>
          <w:p w14:paraId="54FC7053" w14:textId="77777777" w:rsidR="00320C1D" w:rsidRPr="00C741DA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736E0C45" w14:textId="3B595E3A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אביטל</w:t>
            </w:r>
          </w:p>
        </w:tc>
        <w:tc>
          <w:tcPr>
            <w:tcW w:w="2334" w:type="dxa"/>
            <w:vAlign w:val="center"/>
          </w:tcPr>
          <w:p w14:paraId="5FD9B763" w14:textId="1B8D71FC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מירית</w:t>
            </w:r>
          </w:p>
        </w:tc>
        <w:tc>
          <w:tcPr>
            <w:tcW w:w="1689" w:type="dxa"/>
            <w:vAlign w:val="center"/>
          </w:tcPr>
          <w:p w14:paraId="22FF1D0E" w14:textId="39427975" w:rsidR="00320C1D" w:rsidRPr="00C741DA" w:rsidRDefault="00064266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רחלי מאמו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קומה עליונה</w:t>
            </w:r>
          </w:p>
          <w:p w14:paraId="3E5D48C7" w14:textId="07A1EA92" w:rsidR="009E7641" w:rsidRPr="00C741DA" w:rsidRDefault="00064266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יפעת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1BBDBEC8" w14:textId="02538D85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חדוה</w:t>
            </w:r>
          </w:p>
        </w:tc>
        <w:tc>
          <w:tcPr>
            <w:tcW w:w="1883" w:type="dxa"/>
            <w:vAlign w:val="center"/>
          </w:tcPr>
          <w:p w14:paraId="594CB2E1" w14:textId="4D7D6F7B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רננה</w:t>
            </w:r>
          </w:p>
        </w:tc>
      </w:tr>
      <w:tr w:rsidR="000722BC" w:rsidRPr="00C741DA" w14:paraId="5391BD4E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72ADA679" w14:textId="77777777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11:45-12:00</w:t>
            </w:r>
          </w:p>
        </w:tc>
        <w:tc>
          <w:tcPr>
            <w:tcW w:w="9521" w:type="dxa"/>
            <w:gridSpan w:val="5"/>
            <w:vAlign w:val="center"/>
          </w:tcPr>
          <w:p w14:paraId="2B28B418" w14:textId="721E6325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א-ו בנים ובנות</w:t>
            </w:r>
          </w:p>
        </w:tc>
      </w:tr>
      <w:tr w:rsidR="00320C1D" w:rsidRPr="00C741DA" w14:paraId="14FA450E" w14:textId="77777777" w:rsidTr="00895C8B">
        <w:trPr>
          <w:trHeight w:val="743"/>
        </w:trPr>
        <w:tc>
          <w:tcPr>
            <w:tcW w:w="3407" w:type="dxa"/>
            <w:vAlign w:val="center"/>
          </w:tcPr>
          <w:p w14:paraId="19184935" w14:textId="77777777" w:rsidR="00320C1D" w:rsidRPr="00C741DA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53BD30FF" w14:textId="65E1E80D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רחל סטחי</w:t>
            </w:r>
          </w:p>
        </w:tc>
        <w:tc>
          <w:tcPr>
            <w:tcW w:w="2334" w:type="dxa"/>
            <w:vAlign w:val="center"/>
          </w:tcPr>
          <w:p w14:paraId="1C0D9010" w14:textId="10829675" w:rsidR="00320C1D" w:rsidRPr="00C741DA" w:rsidRDefault="00971EA8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חנה.ש</w:t>
            </w:r>
          </w:p>
        </w:tc>
        <w:tc>
          <w:tcPr>
            <w:tcW w:w="1689" w:type="dxa"/>
            <w:vAlign w:val="center"/>
          </w:tcPr>
          <w:p w14:paraId="7A8A15EA" w14:textId="7BEA05D9" w:rsidR="00320C1D" w:rsidRPr="00C741DA" w:rsidRDefault="00E13439" w:rsidP="003165D1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פאני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קומה עליונה</w:t>
            </w:r>
          </w:p>
          <w:p w14:paraId="4F5C7F17" w14:textId="44071A60" w:rsidR="009E7641" w:rsidRPr="00C741DA" w:rsidRDefault="00064266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טלי</w:t>
            </w:r>
            <w:r w:rsidR="007F0F64"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2A8487EC" w14:textId="099A2E7D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לירון</w:t>
            </w:r>
          </w:p>
        </w:tc>
        <w:tc>
          <w:tcPr>
            <w:tcW w:w="1883" w:type="dxa"/>
            <w:vAlign w:val="center"/>
          </w:tcPr>
          <w:p w14:paraId="395F3829" w14:textId="0E4BA4D2" w:rsidR="00320C1D" w:rsidRPr="00C741DA" w:rsidRDefault="00E13439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רבקה פרץ</w:t>
            </w:r>
          </w:p>
        </w:tc>
      </w:tr>
      <w:tr w:rsidR="0060130B" w:rsidRPr="00C741DA" w14:paraId="1627DD91" w14:textId="77777777" w:rsidTr="00895C8B">
        <w:trPr>
          <w:trHeight w:val="743"/>
        </w:trPr>
        <w:tc>
          <w:tcPr>
            <w:tcW w:w="3407" w:type="dxa"/>
            <w:vAlign w:val="center"/>
          </w:tcPr>
          <w:p w14:paraId="58146DBA" w14:textId="4A6978D0" w:rsidR="0060130B" w:rsidRPr="00C741DA" w:rsidRDefault="0060130B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  <w:rtl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הפסקת 13:30</w:t>
            </w:r>
          </w:p>
        </w:tc>
        <w:tc>
          <w:tcPr>
            <w:tcW w:w="9521" w:type="dxa"/>
            <w:gridSpan w:val="5"/>
            <w:vAlign w:val="center"/>
          </w:tcPr>
          <w:p w14:paraId="22C2619F" w14:textId="16A3CBBB" w:rsidR="0060130B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ג'ולי סבג</w:t>
            </w:r>
          </w:p>
        </w:tc>
      </w:tr>
      <w:tr w:rsidR="000722BC" w:rsidRPr="00C741DA" w14:paraId="32D4371A" w14:textId="77777777" w:rsidTr="00895C8B">
        <w:trPr>
          <w:trHeight w:val="743"/>
        </w:trPr>
        <w:tc>
          <w:tcPr>
            <w:tcW w:w="3407" w:type="dxa"/>
            <w:vAlign w:val="center"/>
          </w:tcPr>
          <w:p w14:paraId="6037DA7D" w14:textId="77777777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הסעות 13:30</w:t>
            </w:r>
          </w:p>
        </w:tc>
        <w:tc>
          <w:tcPr>
            <w:tcW w:w="9521" w:type="dxa"/>
            <w:gridSpan w:val="5"/>
            <w:vAlign w:val="center"/>
          </w:tcPr>
          <w:p w14:paraId="156DDD6C" w14:textId="5398DA05" w:rsidR="000722BC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אורטל</w:t>
            </w:r>
          </w:p>
        </w:tc>
      </w:tr>
    </w:tbl>
    <w:p w14:paraId="1252A322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07491C28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1AC9E4FA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4E62185F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57EF447F" w14:textId="6073BE85" w:rsidR="00D3426C" w:rsidRPr="0062054C" w:rsidRDefault="00D3426C" w:rsidP="006D3E74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112399A7" w14:textId="77777777" w:rsidR="00D3426C" w:rsidRPr="000722B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0722BC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שישי</w:t>
      </w:r>
    </w:p>
    <w:p w14:paraId="1DCA4328" w14:textId="77342D20" w:rsidR="00D3426C" w:rsidRPr="0062054C" w:rsidRDefault="007F0F64" w:rsidP="007F0F6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>
        <w:rPr>
          <w:rFonts w:ascii="David" w:hAnsi="David" w:cs="David"/>
          <w:b/>
          <w:sz w:val="30"/>
          <w:szCs w:val="30"/>
          <w:rtl/>
        </w:rPr>
        <w:t xml:space="preserve">                תורנות בוקר- </w:t>
      </w:r>
      <w:r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263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1591"/>
      </w:tblGrid>
      <w:tr w:rsidR="00D3426C" w:rsidRPr="0062054C" w14:paraId="59962A51" w14:textId="77777777" w:rsidTr="008F4A9D">
        <w:trPr>
          <w:trHeight w:val="490"/>
        </w:trPr>
        <w:tc>
          <w:tcPr>
            <w:tcW w:w="3407" w:type="dxa"/>
            <w:vAlign w:val="center"/>
          </w:tcPr>
          <w:p w14:paraId="737F24C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6FB3D36A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60C28EF4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</w:p>
        </w:tc>
        <w:tc>
          <w:tcPr>
            <w:tcW w:w="1689" w:type="dxa"/>
            <w:vAlign w:val="center"/>
          </w:tcPr>
          <w:p w14:paraId="22F313D0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624BDEF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591" w:type="dxa"/>
          </w:tcPr>
          <w:p w14:paraId="13B6743E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רחבה פנימית</w:t>
            </w:r>
          </w:p>
        </w:tc>
      </w:tr>
      <w:tr w:rsidR="000722BC" w:rsidRPr="0062054C" w14:paraId="4B5172A8" w14:textId="77777777" w:rsidTr="000B0E4C">
        <w:trPr>
          <w:trHeight w:val="490"/>
        </w:trPr>
        <w:tc>
          <w:tcPr>
            <w:tcW w:w="3407" w:type="dxa"/>
            <w:vAlign w:val="center"/>
          </w:tcPr>
          <w:p w14:paraId="70E23D50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9:50-10:05</w:t>
            </w:r>
          </w:p>
        </w:tc>
        <w:tc>
          <w:tcPr>
            <w:tcW w:w="9229" w:type="dxa"/>
            <w:gridSpan w:val="5"/>
            <w:vAlign w:val="center"/>
          </w:tcPr>
          <w:p w14:paraId="54C2AC1B" w14:textId="3934CDDD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0722BC" w:rsidRPr="0062054C" w14:paraId="546DCA0F" w14:textId="77777777" w:rsidTr="004479CC">
        <w:trPr>
          <w:trHeight w:val="490"/>
        </w:trPr>
        <w:tc>
          <w:tcPr>
            <w:tcW w:w="3407" w:type="dxa"/>
            <w:vAlign w:val="center"/>
          </w:tcPr>
          <w:p w14:paraId="0EA8719F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10:05-10:20</w:t>
            </w:r>
          </w:p>
        </w:tc>
        <w:tc>
          <w:tcPr>
            <w:tcW w:w="9229" w:type="dxa"/>
            <w:gridSpan w:val="5"/>
            <w:vAlign w:val="center"/>
          </w:tcPr>
          <w:p w14:paraId="138AF1E0" w14:textId="6641189C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20C1D" w:rsidRPr="0062054C" w14:paraId="03566A4A" w14:textId="77777777" w:rsidTr="00D3426C">
        <w:trPr>
          <w:trHeight w:val="758"/>
        </w:trPr>
        <w:tc>
          <w:tcPr>
            <w:tcW w:w="3407" w:type="dxa"/>
            <w:vAlign w:val="center"/>
          </w:tcPr>
          <w:p w14:paraId="12ED7752" w14:textId="77777777" w:rsidR="00320C1D" w:rsidRPr="0062054C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3B073E69" w14:textId="52B4DB73" w:rsidR="00320C1D" w:rsidRPr="00DF7976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חגית ריבר</w:t>
            </w:r>
          </w:p>
        </w:tc>
        <w:tc>
          <w:tcPr>
            <w:tcW w:w="2334" w:type="dxa"/>
            <w:vAlign w:val="center"/>
          </w:tcPr>
          <w:p w14:paraId="1FF20FC6" w14:textId="087851AA" w:rsidR="00320C1D" w:rsidRPr="00DF7976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מיכל למפ</w:t>
            </w:r>
          </w:p>
        </w:tc>
        <w:tc>
          <w:tcPr>
            <w:tcW w:w="1689" w:type="dxa"/>
            <w:vAlign w:val="center"/>
          </w:tcPr>
          <w:p w14:paraId="03C38E53" w14:textId="3FD72FD2" w:rsidR="00700A19" w:rsidRDefault="00700A19" w:rsidP="00700A19">
            <w:pPr>
              <w:spacing w:after="60" w:line="240" w:lineRule="auto"/>
              <w:jc w:val="center"/>
              <w:rPr>
                <w:rFonts w:ascii="David" w:hAnsi="David" w:cs="David"/>
                <w:highlight w:val="yellow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שפרה</w:t>
            </w:r>
          </w:p>
          <w:p w14:paraId="71B7CAC8" w14:textId="6B407C3E" w:rsidR="00281AC6" w:rsidRDefault="00CC77EE" w:rsidP="00971EA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קומה עליונה</w:t>
            </w:r>
            <w:r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971EA8"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  <w:bookmarkStart w:id="0" w:name="_GoBack"/>
            <w:bookmarkEnd w:id="0"/>
          </w:p>
          <w:p w14:paraId="2453D94D" w14:textId="0643284D" w:rsidR="006D3E74" w:rsidRPr="00DF7976" w:rsidRDefault="006D3E74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</w:t>
            </w:r>
            <w:r>
              <w:rPr>
                <w:rFonts w:ascii="David" w:hAnsi="David" w:cs="David" w:hint="cs"/>
                <w:highlight w:val="yellow"/>
                <w:rtl/>
              </w:rPr>
              <w:t>ת הבנים</w:t>
            </w:r>
          </w:p>
        </w:tc>
        <w:tc>
          <w:tcPr>
            <w:tcW w:w="1591" w:type="dxa"/>
            <w:vAlign w:val="center"/>
          </w:tcPr>
          <w:p w14:paraId="3FC4258E" w14:textId="27E5D198" w:rsidR="00320C1D" w:rsidRPr="00DF7976" w:rsidRDefault="00895C8B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700A19">
              <w:rPr>
                <w:rFonts w:ascii="David" w:hAnsi="David" w:cs="David" w:hint="cs"/>
                <w:sz w:val="30"/>
                <w:szCs w:val="30"/>
                <w:rtl/>
              </w:rPr>
              <w:t xml:space="preserve">אשר </w:t>
            </w:r>
          </w:p>
        </w:tc>
        <w:tc>
          <w:tcPr>
            <w:tcW w:w="1591" w:type="dxa"/>
            <w:vAlign w:val="center"/>
          </w:tcPr>
          <w:p w14:paraId="62E19678" w14:textId="4D7B2504" w:rsidR="00320C1D" w:rsidRPr="00DF7976" w:rsidRDefault="00064266" w:rsidP="0047739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הרב טאוב</w:t>
            </w:r>
          </w:p>
        </w:tc>
      </w:tr>
      <w:tr w:rsidR="000722BC" w:rsidRPr="0062054C" w14:paraId="0860ACF1" w14:textId="77777777" w:rsidTr="00AE1F0D">
        <w:trPr>
          <w:trHeight w:val="743"/>
        </w:trPr>
        <w:tc>
          <w:tcPr>
            <w:tcW w:w="3407" w:type="dxa"/>
            <w:vAlign w:val="center"/>
          </w:tcPr>
          <w:p w14:paraId="2538538E" w14:textId="77777777" w:rsidR="000722BC" w:rsidRPr="0062054C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הסעות 11:45</w:t>
            </w:r>
          </w:p>
        </w:tc>
        <w:tc>
          <w:tcPr>
            <w:tcW w:w="9229" w:type="dxa"/>
            <w:gridSpan w:val="5"/>
            <w:vAlign w:val="center"/>
          </w:tcPr>
          <w:p w14:paraId="3E74229D" w14:textId="54D7D16F" w:rsidR="000722BC" w:rsidRPr="0062054C" w:rsidRDefault="0018720C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רבקי יעקובסון</w:t>
            </w:r>
            <w:r w:rsidR="00700A19">
              <w:rPr>
                <w:rFonts w:ascii="David" w:hAnsi="David" w:cs="David" w:hint="cs"/>
                <w:sz w:val="30"/>
                <w:szCs w:val="30"/>
                <w:rtl/>
              </w:rPr>
              <w:t xml:space="preserve"> ומיכל סוויסה</w:t>
            </w:r>
          </w:p>
        </w:tc>
      </w:tr>
    </w:tbl>
    <w:p w14:paraId="7FD74D19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6E75C0AF" w14:textId="77777777" w:rsidR="00D3426C" w:rsidRPr="0062054C" w:rsidRDefault="00D3426C" w:rsidP="00143A08">
      <w:pPr>
        <w:spacing w:after="60" w:line="240" w:lineRule="auto"/>
        <w:rPr>
          <w:rFonts w:ascii="David" w:hAnsi="David" w:cs="David"/>
          <w:sz w:val="30"/>
          <w:szCs w:val="30"/>
          <w:rtl/>
        </w:rPr>
      </w:pPr>
    </w:p>
    <w:sectPr w:rsidR="00D3426C" w:rsidRPr="0062054C" w:rsidSect="00D342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797" w:right="1440" w:bottom="1797" w:left="1440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7FE07" w14:textId="77777777" w:rsidR="005E55E5" w:rsidRDefault="005E55E5" w:rsidP="002868E8">
      <w:pPr>
        <w:spacing w:after="0" w:line="240" w:lineRule="auto"/>
      </w:pPr>
      <w:r>
        <w:separator/>
      </w:r>
    </w:p>
  </w:endnote>
  <w:endnote w:type="continuationSeparator" w:id="0">
    <w:p w14:paraId="630C8169" w14:textId="77777777" w:rsidR="005E55E5" w:rsidRDefault="005E55E5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4C453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369BF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E947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08FE4D" w14:textId="77777777" w:rsidR="005E55E5" w:rsidRDefault="005E55E5" w:rsidP="002868E8">
      <w:pPr>
        <w:spacing w:after="0" w:line="240" w:lineRule="auto"/>
      </w:pPr>
      <w:r>
        <w:separator/>
      </w:r>
    </w:p>
  </w:footnote>
  <w:footnote w:type="continuationSeparator" w:id="0">
    <w:p w14:paraId="6E2DE8D8" w14:textId="77777777" w:rsidR="005E55E5" w:rsidRDefault="005E55E5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6A6293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CEA4B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9FD8577" wp14:editId="5DF5CDF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425F4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221A0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226CC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E8356B"/>
    <w:multiLevelType w:val="hybridMultilevel"/>
    <w:tmpl w:val="7FF2C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505C"/>
    <w:multiLevelType w:val="hybridMultilevel"/>
    <w:tmpl w:val="41B2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A7FE6"/>
    <w:multiLevelType w:val="hybridMultilevel"/>
    <w:tmpl w:val="D710062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3E10"/>
    <w:multiLevelType w:val="hybridMultilevel"/>
    <w:tmpl w:val="953CA79A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F6BFB"/>
    <w:multiLevelType w:val="hybridMultilevel"/>
    <w:tmpl w:val="A03E0CD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722F2"/>
    <w:multiLevelType w:val="hybridMultilevel"/>
    <w:tmpl w:val="123E2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55597"/>
    <w:multiLevelType w:val="hybridMultilevel"/>
    <w:tmpl w:val="EE6C6354"/>
    <w:lvl w:ilvl="0" w:tplc="109688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377B6"/>
    <w:multiLevelType w:val="hybridMultilevel"/>
    <w:tmpl w:val="8E32B4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2DB1"/>
    <w:multiLevelType w:val="hybridMultilevel"/>
    <w:tmpl w:val="1C7C201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A673E"/>
    <w:multiLevelType w:val="hybridMultilevel"/>
    <w:tmpl w:val="0C3CBE1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147C6"/>
    <w:multiLevelType w:val="hybridMultilevel"/>
    <w:tmpl w:val="C4CA110E"/>
    <w:lvl w:ilvl="0" w:tplc="2DDEF1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63C1A"/>
    <w:multiLevelType w:val="hybridMultilevel"/>
    <w:tmpl w:val="C744FD00"/>
    <w:lvl w:ilvl="0" w:tplc="04090013">
      <w:start w:val="1"/>
      <w:numFmt w:val="hebrew1"/>
      <w:lvlText w:val="%1."/>
      <w:lvlJc w:val="center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48925CA0"/>
    <w:multiLevelType w:val="hybridMultilevel"/>
    <w:tmpl w:val="D8002846"/>
    <w:lvl w:ilvl="0" w:tplc="0DDABBB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200F9"/>
    <w:multiLevelType w:val="hybridMultilevel"/>
    <w:tmpl w:val="A33EFFA8"/>
    <w:lvl w:ilvl="0" w:tplc="8C7255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8073E"/>
    <w:multiLevelType w:val="hybridMultilevel"/>
    <w:tmpl w:val="ED986B22"/>
    <w:lvl w:ilvl="0" w:tplc="7FA08B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66013"/>
    <w:multiLevelType w:val="hybridMultilevel"/>
    <w:tmpl w:val="32DC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40CB9"/>
    <w:multiLevelType w:val="hybridMultilevel"/>
    <w:tmpl w:val="FE1E8426"/>
    <w:lvl w:ilvl="0" w:tplc="7214CF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13E16"/>
    <w:multiLevelType w:val="hybridMultilevel"/>
    <w:tmpl w:val="A5E61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675F3"/>
    <w:multiLevelType w:val="hybridMultilevel"/>
    <w:tmpl w:val="9E68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A5D82"/>
    <w:multiLevelType w:val="hybridMultilevel"/>
    <w:tmpl w:val="4DBC9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75120"/>
    <w:multiLevelType w:val="hybridMultilevel"/>
    <w:tmpl w:val="94DE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C3C"/>
    <w:multiLevelType w:val="hybridMultilevel"/>
    <w:tmpl w:val="119AB6C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70663"/>
    <w:multiLevelType w:val="hybridMultilevel"/>
    <w:tmpl w:val="6088DB6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C01B6"/>
    <w:multiLevelType w:val="hybridMultilevel"/>
    <w:tmpl w:val="A8BA98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35285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B259DE"/>
    <w:multiLevelType w:val="hybridMultilevel"/>
    <w:tmpl w:val="0DFAA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FC47F0"/>
    <w:multiLevelType w:val="hybridMultilevel"/>
    <w:tmpl w:val="FA645F5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16FC3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17"/>
  </w:num>
  <w:num w:numId="7">
    <w:abstractNumId w:val="29"/>
  </w:num>
  <w:num w:numId="8">
    <w:abstractNumId w:val="26"/>
  </w:num>
  <w:num w:numId="9">
    <w:abstractNumId w:val="27"/>
  </w:num>
  <w:num w:numId="10">
    <w:abstractNumId w:val="22"/>
  </w:num>
  <w:num w:numId="11">
    <w:abstractNumId w:val="19"/>
  </w:num>
  <w:num w:numId="12">
    <w:abstractNumId w:val="10"/>
  </w:num>
  <w:num w:numId="13">
    <w:abstractNumId w:val="6"/>
  </w:num>
  <w:num w:numId="14">
    <w:abstractNumId w:val="18"/>
  </w:num>
  <w:num w:numId="15">
    <w:abstractNumId w:val="28"/>
  </w:num>
  <w:num w:numId="16">
    <w:abstractNumId w:val="15"/>
  </w:num>
  <w:num w:numId="17">
    <w:abstractNumId w:val="25"/>
  </w:num>
  <w:num w:numId="18">
    <w:abstractNumId w:val="16"/>
  </w:num>
  <w:num w:numId="19">
    <w:abstractNumId w:val="24"/>
  </w:num>
  <w:num w:numId="20">
    <w:abstractNumId w:val="14"/>
  </w:num>
  <w:num w:numId="21">
    <w:abstractNumId w:val="11"/>
  </w:num>
  <w:num w:numId="22">
    <w:abstractNumId w:val="12"/>
  </w:num>
  <w:num w:numId="23">
    <w:abstractNumId w:val="9"/>
  </w:num>
  <w:num w:numId="24">
    <w:abstractNumId w:val="23"/>
  </w:num>
  <w:num w:numId="25">
    <w:abstractNumId w:val="13"/>
  </w:num>
  <w:num w:numId="26">
    <w:abstractNumId w:val="4"/>
  </w:num>
  <w:num w:numId="27">
    <w:abstractNumId w:val="21"/>
  </w:num>
  <w:num w:numId="28">
    <w:abstractNumId w:val="2"/>
  </w:num>
  <w:num w:numId="29">
    <w:abstractNumId w:val="20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gutterAtTop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40C"/>
    <w:rsid w:val="00022B7A"/>
    <w:rsid w:val="0002596A"/>
    <w:rsid w:val="0002623F"/>
    <w:rsid w:val="00030893"/>
    <w:rsid w:val="0004051D"/>
    <w:rsid w:val="00040A5A"/>
    <w:rsid w:val="00046F97"/>
    <w:rsid w:val="00051C7A"/>
    <w:rsid w:val="00053B69"/>
    <w:rsid w:val="000563D2"/>
    <w:rsid w:val="000629E5"/>
    <w:rsid w:val="00064266"/>
    <w:rsid w:val="000722BC"/>
    <w:rsid w:val="0008250C"/>
    <w:rsid w:val="00095C0B"/>
    <w:rsid w:val="000A7324"/>
    <w:rsid w:val="000B0B93"/>
    <w:rsid w:val="000D2366"/>
    <w:rsid w:val="000D3957"/>
    <w:rsid w:val="000D6570"/>
    <w:rsid w:val="0010329B"/>
    <w:rsid w:val="001037DB"/>
    <w:rsid w:val="0010423B"/>
    <w:rsid w:val="00111F48"/>
    <w:rsid w:val="00114AA3"/>
    <w:rsid w:val="00121102"/>
    <w:rsid w:val="00121BC2"/>
    <w:rsid w:val="00126797"/>
    <w:rsid w:val="001328B9"/>
    <w:rsid w:val="001362B4"/>
    <w:rsid w:val="0014240C"/>
    <w:rsid w:val="00143A08"/>
    <w:rsid w:val="001455B7"/>
    <w:rsid w:val="00153C9B"/>
    <w:rsid w:val="00164AC8"/>
    <w:rsid w:val="001734AB"/>
    <w:rsid w:val="0018720C"/>
    <w:rsid w:val="00191570"/>
    <w:rsid w:val="00195AB6"/>
    <w:rsid w:val="0019764C"/>
    <w:rsid w:val="001A090B"/>
    <w:rsid w:val="001B08A5"/>
    <w:rsid w:val="001B6A79"/>
    <w:rsid w:val="001C2648"/>
    <w:rsid w:val="001C2BBC"/>
    <w:rsid w:val="001C41AF"/>
    <w:rsid w:val="001C5E2C"/>
    <w:rsid w:val="00201786"/>
    <w:rsid w:val="0020325A"/>
    <w:rsid w:val="00203D3D"/>
    <w:rsid w:val="00216412"/>
    <w:rsid w:val="00216DB5"/>
    <w:rsid w:val="00222F4E"/>
    <w:rsid w:val="00226F52"/>
    <w:rsid w:val="00227759"/>
    <w:rsid w:val="00230FC8"/>
    <w:rsid w:val="00236461"/>
    <w:rsid w:val="0024510B"/>
    <w:rsid w:val="002604EB"/>
    <w:rsid w:val="0026596C"/>
    <w:rsid w:val="00266EBC"/>
    <w:rsid w:val="00274EBB"/>
    <w:rsid w:val="00281AC6"/>
    <w:rsid w:val="002868E8"/>
    <w:rsid w:val="002A0066"/>
    <w:rsid w:val="002B24F8"/>
    <w:rsid w:val="002C554F"/>
    <w:rsid w:val="002F318A"/>
    <w:rsid w:val="002F724A"/>
    <w:rsid w:val="0030637E"/>
    <w:rsid w:val="0030687B"/>
    <w:rsid w:val="00312522"/>
    <w:rsid w:val="003141FA"/>
    <w:rsid w:val="003165D1"/>
    <w:rsid w:val="00320C1D"/>
    <w:rsid w:val="00322808"/>
    <w:rsid w:val="0033728A"/>
    <w:rsid w:val="00342551"/>
    <w:rsid w:val="00344A0C"/>
    <w:rsid w:val="00346243"/>
    <w:rsid w:val="00346348"/>
    <w:rsid w:val="00347395"/>
    <w:rsid w:val="00352B59"/>
    <w:rsid w:val="00353017"/>
    <w:rsid w:val="003563CB"/>
    <w:rsid w:val="00364709"/>
    <w:rsid w:val="00373864"/>
    <w:rsid w:val="0037749C"/>
    <w:rsid w:val="00392712"/>
    <w:rsid w:val="003A62E4"/>
    <w:rsid w:val="003B3AF7"/>
    <w:rsid w:val="003B3E97"/>
    <w:rsid w:val="003B76BB"/>
    <w:rsid w:val="003C07A2"/>
    <w:rsid w:val="003C1353"/>
    <w:rsid w:val="003D4579"/>
    <w:rsid w:val="003D46D3"/>
    <w:rsid w:val="003E3F53"/>
    <w:rsid w:val="003F1892"/>
    <w:rsid w:val="00413346"/>
    <w:rsid w:val="00413929"/>
    <w:rsid w:val="004200F2"/>
    <w:rsid w:val="00432DB8"/>
    <w:rsid w:val="00440102"/>
    <w:rsid w:val="00442FFA"/>
    <w:rsid w:val="00446C89"/>
    <w:rsid w:val="00463513"/>
    <w:rsid w:val="00465EB5"/>
    <w:rsid w:val="004703E8"/>
    <w:rsid w:val="00477394"/>
    <w:rsid w:val="00482FED"/>
    <w:rsid w:val="00494FF3"/>
    <w:rsid w:val="004B62B7"/>
    <w:rsid w:val="004B763E"/>
    <w:rsid w:val="004B7E94"/>
    <w:rsid w:val="004C3584"/>
    <w:rsid w:val="004D4F95"/>
    <w:rsid w:val="004E1AE6"/>
    <w:rsid w:val="004F0243"/>
    <w:rsid w:val="005004CB"/>
    <w:rsid w:val="00505706"/>
    <w:rsid w:val="0051128A"/>
    <w:rsid w:val="00511727"/>
    <w:rsid w:val="00522F3D"/>
    <w:rsid w:val="00532185"/>
    <w:rsid w:val="005356D1"/>
    <w:rsid w:val="005377A8"/>
    <w:rsid w:val="00544897"/>
    <w:rsid w:val="0056146D"/>
    <w:rsid w:val="00561E85"/>
    <w:rsid w:val="005628C4"/>
    <w:rsid w:val="00563E9B"/>
    <w:rsid w:val="00570AE3"/>
    <w:rsid w:val="00575759"/>
    <w:rsid w:val="00576593"/>
    <w:rsid w:val="00581115"/>
    <w:rsid w:val="0058689B"/>
    <w:rsid w:val="005B6AB8"/>
    <w:rsid w:val="005B6FFC"/>
    <w:rsid w:val="005C1515"/>
    <w:rsid w:val="005C54D8"/>
    <w:rsid w:val="005C7F32"/>
    <w:rsid w:val="005D6D87"/>
    <w:rsid w:val="005D7531"/>
    <w:rsid w:val="005E412C"/>
    <w:rsid w:val="005E55E5"/>
    <w:rsid w:val="005F2252"/>
    <w:rsid w:val="005F37F0"/>
    <w:rsid w:val="005F798D"/>
    <w:rsid w:val="0060130B"/>
    <w:rsid w:val="00601E16"/>
    <w:rsid w:val="00601EC7"/>
    <w:rsid w:val="0060217D"/>
    <w:rsid w:val="006026B0"/>
    <w:rsid w:val="00606280"/>
    <w:rsid w:val="006112A2"/>
    <w:rsid w:val="0062054C"/>
    <w:rsid w:val="00620E75"/>
    <w:rsid w:val="00632473"/>
    <w:rsid w:val="00632F9A"/>
    <w:rsid w:val="00634648"/>
    <w:rsid w:val="006350D4"/>
    <w:rsid w:val="00635BFF"/>
    <w:rsid w:val="006367A6"/>
    <w:rsid w:val="00640CBF"/>
    <w:rsid w:val="0065741D"/>
    <w:rsid w:val="00663ED6"/>
    <w:rsid w:val="00677A3F"/>
    <w:rsid w:val="006855B4"/>
    <w:rsid w:val="00687C59"/>
    <w:rsid w:val="00691F47"/>
    <w:rsid w:val="00693D04"/>
    <w:rsid w:val="006A5447"/>
    <w:rsid w:val="006B4830"/>
    <w:rsid w:val="006B534B"/>
    <w:rsid w:val="006B70F9"/>
    <w:rsid w:val="006C2206"/>
    <w:rsid w:val="006C492D"/>
    <w:rsid w:val="006D3E74"/>
    <w:rsid w:val="006D70CA"/>
    <w:rsid w:val="00700A19"/>
    <w:rsid w:val="0070370D"/>
    <w:rsid w:val="0070399C"/>
    <w:rsid w:val="00712061"/>
    <w:rsid w:val="00712437"/>
    <w:rsid w:val="00712524"/>
    <w:rsid w:val="0073344E"/>
    <w:rsid w:val="007401A1"/>
    <w:rsid w:val="0074371E"/>
    <w:rsid w:val="00744C15"/>
    <w:rsid w:val="00750BEA"/>
    <w:rsid w:val="00763AE3"/>
    <w:rsid w:val="00763D67"/>
    <w:rsid w:val="0077121D"/>
    <w:rsid w:val="00771CAF"/>
    <w:rsid w:val="00771D43"/>
    <w:rsid w:val="00777A9C"/>
    <w:rsid w:val="0079649F"/>
    <w:rsid w:val="007A708C"/>
    <w:rsid w:val="007A79BF"/>
    <w:rsid w:val="007D2417"/>
    <w:rsid w:val="007D3D06"/>
    <w:rsid w:val="007D6DC8"/>
    <w:rsid w:val="007D7357"/>
    <w:rsid w:val="007E7387"/>
    <w:rsid w:val="007F0F64"/>
    <w:rsid w:val="007F563B"/>
    <w:rsid w:val="007F5FA9"/>
    <w:rsid w:val="0080109C"/>
    <w:rsid w:val="008035AD"/>
    <w:rsid w:val="008122DE"/>
    <w:rsid w:val="008166E7"/>
    <w:rsid w:val="00821E0D"/>
    <w:rsid w:val="00824C02"/>
    <w:rsid w:val="00834F7E"/>
    <w:rsid w:val="00840587"/>
    <w:rsid w:val="0084153C"/>
    <w:rsid w:val="00844D87"/>
    <w:rsid w:val="00845ED3"/>
    <w:rsid w:val="00847EFF"/>
    <w:rsid w:val="0085208D"/>
    <w:rsid w:val="008545DB"/>
    <w:rsid w:val="00857FDC"/>
    <w:rsid w:val="00862834"/>
    <w:rsid w:val="00870091"/>
    <w:rsid w:val="008704CC"/>
    <w:rsid w:val="00875226"/>
    <w:rsid w:val="00876343"/>
    <w:rsid w:val="00880B84"/>
    <w:rsid w:val="008931BA"/>
    <w:rsid w:val="0089487C"/>
    <w:rsid w:val="00895C8B"/>
    <w:rsid w:val="008A0D7A"/>
    <w:rsid w:val="008B0734"/>
    <w:rsid w:val="008C400B"/>
    <w:rsid w:val="008D2ECA"/>
    <w:rsid w:val="008D47F2"/>
    <w:rsid w:val="009107DC"/>
    <w:rsid w:val="00912112"/>
    <w:rsid w:val="00913E48"/>
    <w:rsid w:val="00920AB2"/>
    <w:rsid w:val="0092368B"/>
    <w:rsid w:val="00926688"/>
    <w:rsid w:val="00926B65"/>
    <w:rsid w:val="009325BA"/>
    <w:rsid w:val="0093350D"/>
    <w:rsid w:val="00971EA8"/>
    <w:rsid w:val="009743A2"/>
    <w:rsid w:val="00976424"/>
    <w:rsid w:val="009764D1"/>
    <w:rsid w:val="00981B13"/>
    <w:rsid w:val="009833A0"/>
    <w:rsid w:val="00983D71"/>
    <w:rsid w:val="00987C33"/>
    <w:rsid w:val="00994F51"/>
    <w:rsid w:val="009A5BCE"/>
    <w:rsid w:val="009A617D"/>
    <w:rsid w:val="009A6845"/>
    <w:rsid w:val="009A7423"/>
    <w:rsid w:val="009B04B1"/>
    <w:rsid w:val="009B4EB3"/>
    <w:rsid w:val="009C0910"/>
    <w:rsid w:val="009C3FBD"/>
    <w:rsid w:val="009E7641"/>
    <w:rsid w:val="009F6A32"/>
    <w:rsid w:val="00A00D75"/>
    <w:rsid w:val="00A00E41"/>
    <w:rsid w:val="00A13EF9"/>
    <w:rsid w:val="00A15302"/>
    <w:rsid w:val="00A24940"/>
    <w:rsid w:val="00A24F05"/>
    <w:rsid w:val="00A25D60"/>
    <w:rsid w:val="00A27744"/>
    <w:rsid w:val="00A30F52"/>
    <w:rsid w:val="00A42365"/>
    <w:rsid w:val="00A55BF2"/>
    <w:rsid w:val="00A74691"/>
    <w:rsid w:val="00A74B4C"/>
    <w:rsid w:val="00A8072A"/>
    <w:rsid w:val="00A8548E"/>
    <w:rsid w:val="00A97078"/>
    <w:rsid w:val="00AA1334"/>
    <w:rsid w:val="00AA2B3C"/>
    <w:rsid w:val="00AB0A7A"/>
    <w:rsid w:val="00AB2873"/>
    <w:rsid w:val="00AB5AB8"/>
    <w:rsid w:val="00AE49D9"/>
    <w:rsid w:val="00AF6C12"/>
    <w:rsid w:val="00B001DF"/>
    <w:rsid w:val="00B129AF"/>
    <w:rsid w:val="00B14DCF"/>
    <w:rsid w:val="00B21891"/>
    <w:rsid w:val="00B40140"/>
    <w:rsid w:val="00B55F96"/>
    <w:rsid w:val="00B6574C"/>
    <w:rsid w:val="00B679DC"/>
    <w:rsid w:val="00B74CB4"/>
    <w:rsid w:val="00B77465"/>
    <w:rsid w:val="00B84C8B"/>
    <w:rsid w:val="00B95119"/>
    <w:rsid w:val="00B966EC"/>
    <w:rsid w:val="00B97147"/>
    <w:rsid w:val="00BA27FE"/>
    <w:rsid w:val="00BA680A"/>
    <w:rsid w:val="00BB2CEF"/>
    <w:rsid w:val="00BB4F7F"/>
    <w:rsid w:val="00BB72E6"/>
    <w:rsid w:val="00BC0C64"/>
    <w:rsid w:val="00BC0E69"/>
    <w:rsid w:val="00BC5767"/>
    <w:rsid w:val="00BC5E0E"/>
    <w:rsid w:val="00BC7EC1"/>
    <w:rsid w:val="00BD4E81"/>
    <w:rsid w:val="00BD70AC"/>
    <w:rsid w:val="00BE1F7F"/>
    <w:rsid w:val="00BE5C98"/>
    <w:rsid w:val="00BE687A"/>
    <w:rsid w:val="00BF0BCA"/>
    <w:rsid w:val="00BF2FB8"/>
    <w:rsid w:val="00BF3107"/>
    <w:rsid w:val="00BF325A"/>
    <w:rsid w:val="00C01C69"/>
    <w:rsid w:val="00C02F42"/>
    <w:rsid w:val="00C20A62"/>
    <w:rsid w:val="00C35675"/>
    <w:rsid w:val="00C548DC"/>
    <w:rsid w:val="00C63BBE"/>
    <w:rsid w:val="00C70FE5"/>
    <w:rsid w:val="00C741DA"/>
    <w:rsid w:val="00C80825"/>
    <w:rsid w:val="00C9318E"/>
    <w:rsid w:val="00C94259"/>
    <w:rsid w:val="00C9548F"/>
    <w:rsid w:val="00CA4D22"/>
    <w:rsid w:val="00CA7B53"/>
    <w:rsid w:val="00CB2809"/>
    <w:rsid w:val="00CB454F"/>
    <w:rsid w:val="00CC619C"/>
    <w:rsid w:val="00CC77EE"/>
    <w:rsid w:val="00CD176E"/>
    <w:rsid w:val="00CD3E10"/>
    <w:rsid w:val="00CD4625"/>
    <w:rsid w:val="00CD6ABA"/>
    <w:rsid w:val="00CE224B"/>
    <w:rsid w:val="00D0075A"/>
    <w:rsid w:val="00D2194B"/>
    <w:rsid w:val="00D230B5"/>
    <w:rsid w:val="00D2344A"/>
    <w:rsid w:val="00D3426C"/>
    <w:rsid w:val="00D34E93"/>
    <w:rsid w:val="00D36E64"/>
    <w:rsid w:val="00D53BAF"/>
    <w:rsid w:val="00D61272"/>
    <w:rsid w:val="00D77F56"/>
    <w:rsid w:val="00D816CF"/>
    <w:rsid w:val="00D9467A"/>
    <w:rsid w:val="00DA0083"/>
    <w:rsid w:val="00DB6DF6"/>
    <w:rsid w:val="00DC1EBC"/>
    <w:rsid w:val="00DE6F6F"/>
    <w:rsid w:val="00DF7976"/>
    <w:rsid w:val="00E10E7D"/>
    <w:rsid w:val="00E13439"/>
    <w:rsid w:val="00E15034"/>
    <w:rsid w:val="00E17F4E"/>
    <w:rsid w:val="00E226D4"/>
    <w:rsid w:val="00E227B8"/>
    <w:rsid w:val="00E348EE"/>
    <w:rsid w:val="00E34A00"/>
    <w:rsid w:val="00E3599F"/>
    <w:rsid w:val="00E5133B"/>
    <w:rsid w:val="00E62F57"/>
    <w:rsid w:val="00E6547A"/>
    <w:rsid w:val="00E700F1"/>
    <w:rsid w:val="00E72D25"/>
    <w:rsid w:val="00E83162"/>
    <w:rsid w:val="00E835E3"/>
    <w:rsid w:val="00E87A6B"/>
    <w:rsid w:val="00E952E2"/>
    <w:rsid w:val="00EA0DBA"/>
    <w:rsid w:val="00EA1D37"/>
    <w:rsid w:val="00EB2946"/>
    <w:rsid w:val="00EC05A8"/>
    <w:rsid w:val="00EC07A4"/>
    <w:rsid w:val="00EC1FAB"/>
    <w:rsid w:val="00EC4F2C"/>
    <w:rsid w:val="00EE520E"/>
    <w:rsid w:val="00EF0CC3"/>
    <w:rsid w:val="00F00BAD"/>
    <w:rsid w:val="00F068D2"/>
    <w:rsid w:val="00F071F9"/>
    <w:rsid w:val="00F210CB"/>
    <w:rsid w:val="00F310B0"/>
    <w:rsid w:val="00F40DF8"/>
    <w:rsid w:val="00F41428"/>
    <w:rsid w:val="00F43898"/>
    <w:rsid w:val="00F51FA5"/>
    <w:rsid w:val="00F55287"/>
    <w:rsid w:val="00F61562"/>
    <w:rsid w:val="00F718BD"/>
    <w:rsid w:val="00F8194F"/>
    <w:rsid w:val="00F83CCD"/>
    <w:rsid w:val="00F859F9"/>
    <w:rsid w:val="00F87A47"/>
    <w:rsid w:val="00F91B47"/>
    <w:rsid w:val="00F92BF2"/>
    <w:rsid w:val="00F9488B"/>
    <w:rsid w:val="00FA037E"/>
    <w:rsid w:val="00FA09AB"/>
    <w:rsid w:val="00FA0AA5"/>
    <w:rsid w:val="00FA18C6"/>
    <w:rsid w:val="00FC242A"/>
    <w:rsid w:val="00FC5B77"/>
    <w:rsid w:val="00FC7468"/>
    <w:rsid w:val="00FD06FE"/>
    <w:rsid w:val="00FD1E45"/>
    <w:rsid w:val="00FD4089"/>
    <w:rsid w:val="00FD5963"/>
    <w:rsid w:val="00FE3B02"/>
    <w:rsid w:val="00FE4ACD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D855DD"/>
  <w15:docId w15:val="{43BFF26D-EEFA-4DD2-AF39-18DC2A66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474A0F-E168-45CC-91AD-A7CD1431E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</Template>
  <TotalTime>1</TotalTime>
  <Pages>6</Pages>
  <Words>392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2026-09-06T11:56:00Z</cp:lastPrinted>
  <dcterms:created xsi:type="dcterms:W3CDTF">2026-09-07T08:30:00Z</dcterms:created>
  <dcterms:modified xsi:type="dcterms:W3CDTF">2026-09-07T13:57:00Z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16c06ef30ca99430f45737f38efdca9d5a045d1123fc97d0ad1e9e5608d6550f</vt:lpwstr>
  </property>
</Properties>
</file>