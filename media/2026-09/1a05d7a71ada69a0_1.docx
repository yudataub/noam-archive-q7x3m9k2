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A88D" w14:textId="71598A4C" w:rsidR="00CA727F" w:rsidRDefault="00022CBE" w:rsidP="00F91B43">
      <w:pPr>
        <w:rPr>
          <w:rFonts w:asciiTheme="majorBidi" w:hAnsiTheme="majorBidi" w:cstheme="majorBidi"/>
          <w:rtl/>
        </w:rPr>
      </w:pPr>
      <w:r>
        <w:rPr>
          <w:rFonts w:hint="cs"/>
          <w:rtl/>
        </w:rPr>
        <w:t xml:space="preserve">בס"ד </w:t>
      </w:r>
    </w:p>
    <w:p w14:paraId="131B8032" w14:textId="77777777" w:rsidR="009B1C39" w:rsidRDefault="009B1C39" w:rsidP="00F91B43">
      <w:pPr>
        <w:rPr>
          <w:rFonts w:asciiTheme="majorBidi" w:hAnsiTheme="majorBidi" w:cstheme="majorBidi"/>
          <w:rtl/>
        </w:rPr>
      </w:pPr>
    </w:p>
    <w:p w14:paraId="1964F3A0" w14:textId="77777777" w:rsidR="00313089" w:rsidRDefault="00313089" w:rsidP="00F91B43">
      <w:pPr>
        <w:rPr>
          <w:rFonts w:asciiTheme="majorBidi" w:hAnsiTheme="majorBidi" w:cstheme="majorBidi"/>
          <w:rtl/>
        </w:rPr>
      </w:pPr>
    </w:p>
    <w:p w14:paraId="06764C1C" w14:textId="3FC9E0F0" w:rsidR="0034144E" w:rsidRDefault="00151F39" w:rsidP="0034144E">
      <w:pPr>
        <w:rPr>
          <w:rFonts w:ascii="David" w:eastAsia="David" w:hAnsi="David" w:cs="David"/>
          <w:sz w:val="40"/>
          <w:szCs w:val="40"/>
        </w:rPr>
      </w:pPr>
      <w:proofErr w:type="spellStart"/>
      <w:r>
        <w:rPr>
          <w:rFonts w:ascii="David" w:eastAsia="David" w:hAnsi="David" w:cs="David"/>
          <w:sz w:val="40"/>
          <w:szCs w:val="40"/>
          <w:highlight w:val="yellow"/>
        </w:rPr>
        <w:t>תורני</w:t>
      </w:r>
      <w:proofErr w:type="spellEnd"/>
      <w:r>
        <w:rPr>
          <w:rFonts w:ascii="David" w:eastAsia="David" w:hAnsi="David" w:cs="David"/>
          <w:sz w:val="40"/>
          <w:szCs w:val="40"/>
          <w:highlight w:val="yellow"/>
        </w:rPr>
        <w:t xml:space="preserve"> </w:t>
      </w:r>
      <w:proofErr w:type="spellStart"/>
      <w:r>
        <w:rPr>
          <w:rFonts w:ascii="David" w:eastAsia="David" w:hAnsi="David" w:cs="David"/>
          <w:sz w:val="40"/>
          <w:szCs w:val="40"/>
          <w:highlight w:val="yellow"/>
        </w:rPr>
        <w:t>הפסקות</w:t>
      </w:r>
      <w:proofErr w:type="spellEnd"/>
      <w:r w:rsidR="009B1C39" w:rsidRPr="00037DCB">
        <w:rPr>
          <w:rFonts w:ascii="David" w:eastAsia="David" w:hAnsi="David" w:cs="David" w:hint="cs"/>
          <w:sz w:val="40"/>
          <w:szCs w:val="40"/>
          <w:highlight w:val="yellow"/>
          <w:rtl/>
        </w:rPr>
        <w:t xml:space="preserve"> </w:t>
      </w:r>
      <w:r w:rsidR="009B1C39">
        <w:rPr>
          <w:rFonts w:ascii="David" w:eastAsia="David" w:hAnsi="David" w:cs="David" w:hint="cs"/>
          <w:sz w:val="40"/>
          <w:szCs w:val="40"/>
          <w:highlight w:val="yellow"/>
          <w:rtl/>
        </w:rPr>
        <w:t>-</w:t>
      </w:r>
      <w:r w:rsidR="009B1C39" w:rsidRPr="00037DCB">
        <w:rPr>
          <w:rFonts w:ascii="David" w:eastAsia="David" w:hAnsi="David" w:cs="David" w:hint="cs"/>
          <w:sz w:val="40"/>
          <w:szCs w:val="40"/>
          <w:highlight w:val="yellow"/>
          <w:rtl/>
        </w:rPr>
        <w:t>יום</w:t>
      </w:r>
      <w:r w:rsidR="009B1C39" w:rsidRPr="0034144E">
        <w:rPr>
          <w:rFonts w:ascii="David" w:eastAsia="David" w:hAnsi="David" w:cs="David" w:hint="cs"/>
          <w:sz w:val="40"/>
          <w:szCs w:val="40"/>
          <w:highlight w:val="yellow"/>
          <w:rtl/>
        </w:rPr>
        <w:t xml:space="preserve"> </w:t>
      </w:r>
      <w:proofErr w:type="spellStart"/>
      <w:r w:rsidR="0034144E" w:rsidRPr="0034144E">
        <w:rPr>
          <w:rFonts w:ascii="David" w:eastAsia="David" w:hAnsi="David" w:cs="David"/>
          <w:sz w:val="40"/>
          <w:szCs w:val="40"/>
          <w:highlight w:val="yellow"/>
        </w:rPr>
        <w:t>רביעי</w:t>
      </w:r>
      <w:proofErr w:type="spellEnd"/>
      <w:r w:rsidR="0034144E" w:rsidRPr="0034144E">
        <w:rPr>
          <w:rFonts w:ascii="David" w:eastAsia="David" w:hAnsi="David" w:cs="David"/>
          <w:sz w:val="40"/>
          <w:szCs w:val="40"/>
          <w:highlight w:val="yellow"/>
        </w:rPr>
        <w:t xml:space="preserve"> 2.9</w:t>
      </w:r>
    </w:p>
    <w:tbl>
      <w:tblPr>
        <w:tblStyle w:val="a9"/>
        <w:tblpPr w:leftFromText="180" w:rightFromText="180" w:vertAnchor="page" w:horzAnchor="margin" w:tblpY="4897"/>
        <w:bidiVisual/>
        <w:tblW w:w="0" w:type="auto"/>
        <w:tblLook w:val="04A0" w:firstRow="1" w:lastRow="0" w:firstColumn="1" w:lastColumn="0" w:noHBand="0" w:noVBand="1"/>
      </w:tblPr>
      <w:tblGrid>
        <w:gridCol w:w="1401"/>
        <w:gridCol w:w="1345"/>
        <w:gridCol w:w="1321"/>
        <w:gridCol w:w="1356"/>
        <w:gridCol w:w="1562"/>
        <w:gridCol w:w="1317"/>
      </w:tblGrid>
      <w:tr w:rsidR="0034144E" w14:paraId="103D9A73" w14:textId="77777777" w:rsidTr="0034144E">
        <w:tc>
          <w:tcPr>
            <w:tcW w:w="1372" w:type="dxa"/>
          </w:tcPr>
          <w:p w14:paraId="19395B3E" w14:textId="77777777" w:rsidR="0034144E" w:rsidRDefault="0034144E" w:rsidP="0034144E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</w:p>
        </w:tc>
        <w:tc>
          <w:tcPr>
            <w:tcW w:w="1351" w:type="dxa"/>
          </w:tcPr>
          <w:p w14:paraId="486E2188" w14:textId="77777777" w:rsidR="0034144E" w:rsidRDefault="0034144E" w:rsidP="0034144E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 xml:space="preserve">קומה עליונה </w:t>
            </w:r>
          </w:p>
        </w:tc>
        <w:tc>
          <w:tcPr>
            <w:tcW w:w="1328" w:type="dxa"/>
          </w:tcPr>
          <w:p w14:paraId="4409273D" w14:textId="77777777" w:rsidR="0034144E" w:rsidRDefault="0034144E" w:rsidP="0034144E">
            <w:pPr>
              <w:jc w:val="center"/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קומת בנים</w:t>
            </w:r>
          </w:p>
        </w:tc>
        <w:tc>
          <w:tcPr>
            <w:tcW w:w="1359" w:type="dxa"/>
          </w:tcPr>
          <w:p w14:paraId="2E3317EB" w14:textId="77777777" w:rsidR="0034144E" w:rsidRDefault="0034144E" w:rsidP="0034144E">
            <w:pPr>
              <w:jc w:val="center"/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רחבה פנימית</w:t>
            </w:r>
          </w:p>
        </w:tc>
        <w:tc>
          <w:tcPr>
            <w:tcW w:w="1567" w:type="dxa"/>
          </w:tcPr>
          <w:p w14:paraId="79295428" w14:textId="77777777" w:rsidR="0034144E" w:rsidRDefault="0034144E" w:rsidP="0034144E">
            <w:pPr>
              <w:jc w:val="center"/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רחבה חיצונית</w:t>
            </w:r>
          </w:p>
        </w:tc>
        <w:tc>
          <w:tcPr>
            <w:tcW w:w="1325" w:type="dxa"/>
          </w:tcPr>
          <w:p w14:paraId="418E6ECE" w14:textId="77777777" w:rsidR="0034144E" w:rsidRDefault="0034144E" w:rsidP="0034144E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מגרש</w:t>
            </w:r>
          </w:p>
        </w:tc>
      </w:tr>
      <w:tr w:rsidR="0034144E" w14:paraId="56DBC126" w14:textId="77777777" w:rsidTr="0034144E">
        <w:tc>
          <w:tcPr>
            <w:tcW w:w="1372" w:type="dxa"/>
          </w:tcPr>
          <w:p w14:paraId="265AD770" w14:textId="77777777" w:rsidR="0034144E" w:rsidRDefault="0034144E" w:rsidP="0034144E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הפסקת 10:00</w:t>
            </w:r>
          </w:p>
        </w:tc>
        <w:tc>
          <w:tcPr>
            <w:tcW w:w="1351" w:type="dxa"/>
          </w:tcPr>
          <w:p w14:paraId="0607BD3B" w14:textId="6B24221C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David" w:eastAsia="David" w:hAnsi="David" w:cs="David"/>
                <w:sz w:val="28"/>
                <w:szCs w:val="28"/>
              </w:rPr>
              <w:t>מיכל.ס</w:t>
            </w:r>
            <w:proofErr w:type="spellEnd"/>
            <w:proofErr w:type="gramEnd"/>
          </w:p>
          <w:p w14:paraId="1A745F4F" w14:textId="75093C3F" w:rsidR="0034144E" w:rsidRPr="00037DCB" w:rsidRDefault="0034144E" w:rsidP="0034144E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רחלי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מאמו</w:t>
            </w:r>
            <w:proofErr w:type="spellEnd"/>
          </w:p>
        </w:tc>
        <w:tc>
          <w:tcPr>
            <w:tcW w:w="1328" w:type="dxa"/>
          </w:tcPr>
          <w:p w14:paraId="2710D47E" w14:textId="77777777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שפרה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כהן</w:t>
            </w:r>
            <w:proofErr w:type="spellEnd"/>
          </w:p>
          <w:p w14:paraId="0724ED41" w14:textId="194DD83D" w:rsidR="0034144E" w:rsidRPr="00037DCB" w:rsidRDefault="0034144E" w:rsidP="0034144E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אורטל</w:t>
            </w:r>
            <w:proofErr w:type="spellEnd"/>
          </w:p>
        </w:tc>
        <w:tc>
          <w:tcPr>
            <w:tcW w:w="1359" w:type="dxa"/>
          </w:tcPr>
          <w:p w14:paraId="78F18627" w14:textId="10F42E4E" w:rsidR="0034144E" w:rsidRPr="00037DCB" w:rsidRDefault="0034144E" w:rsidP="0034144E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חגית</w:t>
            </w:r>
            <w:proofErr w:type="spellEnd"/>
          </w:p>
          <w:p w14:paraId="64B48A0A" w14:textId="5A6D6B5C" w:rsidR="0034144E" w:rsidRPr="00037DCB" w:rsidRDefault="0034144E" w:rsidP="0034144E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</w:p>
        </w:tc>
        <w:tc>
          <w:tcPr>
            <w:tcW w:w="1567" w:type="dxa"/>
          </w:tcPr>
          <w:p w14:paraId="7D2095D8" w14:textId="77777777" w:rsidR="0034144E" w:rsidRPr="00037DCB" w:rsidRDefault="0034144E" w:rsidP="0034144E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תמר </w:t>
            </w:r>
            <w:proofErr w:type="spellStart"/>
            <w:r w:rsidRPr="00037DCB">
              <w:rPr>
                <w:rFonts w:ascii="David" w:eastAsia="David" w:hAnsi="David" w:cs="David" w:hint="cs"/>
                <w:sz w:val="28"/>
                <w:szCs w:val="28"/>
                <w:rtl/>
              </w:rPr>
              <w:t>אלמקייס</w:t>
            </w:r>
            <w:proofErr w:type="spellEnd"/>
          </w:p>
        </w:tc>
        <w:tc>
          <w:tcPr>
            <w:tcW w:w="1325" w:type="dxa"/>
          </w:tcPr>
          <w:p w14:paraId="6621751B" w14:textId="7700B7DF" w:rsidR="0034144E" w:rsidRPr="00037DCB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שמואל</w:t>
            </w:r>
            <w:proofErr w:type="spellEnd"/>
          </w:p>
          <w:p w14:paraId="21F53415" w14:textId="175F4B46" w:rsidR="0034144E" w:rsidRPr="00037DCB" w:rsidRDefault="0034144E" w:rsidP="0034144E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</w:p>
        </w:tc>
      </w:tr>
      <w:tr w:rsidR="0034144E" w14:paraId="0AD291E8" w14:textId="77777777" w:rsidTr="0034144E">
        <w:tc>
          <w:tcPr>
            <w:tcW w:w="1372" w:type="dxa"/>
          </w:tcPr>
          <w:p w14:paraId="2AA93354" w14:textId="62BEE5EE" w:rsidR="0034144E" w:rsidRDefault="0034144E" w:rsidP="0034144E">
            <w:pPr>
              <w:rPr>
                <w:rFonts w:ascii="David" w:eastAsia="David" w:hAnsi="David" w:cs="David" w:hint="cs"/>
                <w:sz w:val="40"/>
                <w:szCs w:val="40"/>
                <w:rtl/>
              </w:rPr>
            </w:pPr>
            <w:proofErr w:type="spellStart"/>
            <w:r>
              <w:rPr>
                <w:rFonts w:ascii="David" w:eastAsia="David" w:hAnsi="David" w:cs="David"/>
                <w:sz w:val="40"/>
                <w:szCs w:val="40"/>
              </w:rPr>
              <w:t>הפסקת</w:t>
            </w:r>
            <w:proofErr w:type="spellEnd"/>
            <w:r>
              <w:rPr>
                <w:rFonts w:ascii="David" w:eastAsia="David" w:hAnsi="David" w:cs="David"/>
                <w:sz w:val="40"/>
                <w:szCs w:val="40"/>
              </w:rPr>
              <w:t xml:space="preserve"> 12:00</w:t>
            </w:r>
          </w:p>
        </w:tc>
        <w:tc>
          <w:tcPr>
            <w:tcW w:w="1351" w:type="dxa"/>
          </w:tcPr>
          <w:p w14:paraId="0024C2C4" w14:textId="699EFC2E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רחל</w:t>
            </w:r>
            <w:proofErr w:type="spellEnd"/>
            <w:r w:rsidR="00151F39">
              <w:rPr>
                <w:rFonts w:ascii="David" w:eastAsia="David" w:hAnsi="David" w:cs="David"/>
                <w:sz w:val="28"/>
                <w:szCs w:val="28"/>
              </w:rPr>
              <w:t xml:space="preserve"> </w:t>
            </w:r>
            <w:proofErr w:type="spellStart"/>
            <w:r w:rsidR="00151F39">
              <w:rPr>
                <w:rFonts w:ascii="David" w:eastAsia="David" w:hAnsi="David" w:cs="David"/>
                <w:sz w:val="28"/>
                <w:szCs w:val="28"/>
              </w:rPr>
              <w:t>סטחי</w:t>
            </w:r>
            <w:proofErr w:type="spellEnd"/>
          </w:p>
          <w:p w14:paraId="3822DD35" w14:textId="5012BF3D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תמר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קלר</w:t>
            </w:r>
            <w:proofErr w:type="spellEnd"/>
          </w:p>
        </w:tc>
        <w:tc>
          <w:tcPr>
            <w:tcW w:w="1328" w:type="dxa"/>
          </w:tcPr>
          <w:p w14:paraId="7D97A650" w14:textId="77777777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חדוה</w:t>
            </w:r>
            <w:proofErr w:type="spellEnd"/>
          </w:p>
          <w:p w14:paraId="2C8CFCDE" w14:textId="77B051F9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מירית</w:t>
            </w:r>
            <w:proofErr w:type="spellEnd"/>
          </w:p>
        </w:tc>
        <w:tc>
          <w:tcPr>
            <w:tcW w:w="1359" w:type="dxa"/>
          </w:tcPr>
          <w:p w14:paraId="37CD967C" w14:textId="31254FFD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רננה</w:t>
            </w:r>
            <w:proofErr w:type="spellEnd"/>
          </w:p>
        </w:tc>
        <w:tc>
          <w:tcPr>
            <w:tcW w:w="1567" w:type="dxa"/>
          </w:tcPr>
          <w:p w14:paraId="6512D19C" w14:textId="4F591F26" w:rsidR="0034144E" w:rsidRPr="00037DCB" w:rsidRDefault="0034144E" w:rsidP="0034144E">
            <w:pPr>
              <w:rPr>
                <w:rFonts w:ascii="David" w:eastAsia="David" w:hAnsi="David" w:cs="David" w:hint="cs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הדסה</w:t>
            </w:r>
            <w:proofErr w:type="spellEnd"/>
            <w:r w:rsidR="00151F39">
              <w:rPr>
                <w:rFonts w:ascii="David" w:eastAsia="David" w:hAnsi="David" w:cs="David"/>
                <w:sz w:val="28"/>
                <w:szCs w:val="28"/>
              </w:rPr>
              <w:t xml:space="preserve"> </w:t>
            </w:r>
            <w:proofErr w:type="spellStart"/>
            <w:r w:rsidR="00151F39">
              <w:rPr>
                <w:rFonts w:ascii="David" w:eastAsia="David" w:hAnsi="David" w:cs="David"/>
                <w:sz w:val="28"/>
                <w:szCs w:val="28"/>
              </w:rPr>
              <w:t>דוד</w:t>
            </w:r>
            <w:proofErr w:type="spellEnd"/>
          </w:p>
        </w:tc>
        <w:tc>
          <w:tcPr>
            <w:tcW w:w="1325" w:type="dxa"/>
          </w:tcPr>
          <w:p w14:paraId="1E004137" w14:textId="578799CB" w:rsidR="0034144E" w:rsidRDefault="0034144E" w:rsidP="0034144E">
            <w:pPr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מלכה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</w:rPr>
              <w:t>טרבלסי</w:t>
            </w:r>
            <w:proofErr w:type="spellEnd"/>
          </w:p>
        </w:tc>
      </w:tr>
      <w:tr w:rsidR="0034144E" w14:paraId="078EF015" w14:textId="77777777" w:rsidTr="0034144E">
        <w:tc>
          <w:tcPr>
            <w:tcW w:w="1372" w:type="dxa"/>
          </w:tcPr>
          <w:p w14:paraId="478DBF7F" w14:textId="77777777" w:rsidR="0034144E" w:rsidRDefault="0034144E" w:rsidP="0034144E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>הסעות</w:t>
            </w:r>
          </w:p>
        </w:tc>
        <w:tc>
          <w:tcPr>
            <w:tcW w:w="6930" w:type="dxa"/>
            <w:gridSpan w:val="5"/>
          </w:tcPr>
          <w:p w14:paraId="23F84C2C" w14:textId="6B63417B" w:rsidR="0034144E" w:rsidRDefault="0034144E" w:rsidP="0034144E">
            <w:pPr>
              <w:rPr>
                <w:rFonts w:ascii="David" w:eastAsia="David" w:hAnsi="David" w:cs="David"/>
                <w:sz w:val="40"/>
                <w:szCs w:val="40"/>
                <w:rtl/>
              </w:rPr>
            </w:pPr>
            <w:r>
              <w:rPr>
                <w:rFonts w:ascii="David" w:eastAsia="David" w:hAnsi="David" w:cs="David" w:hint="cs"/>
                <w:sz w:val="40"/>
                <w:szCs w:val="40"/>
                <w:rtl/>
              </w:rPr>
              <w:t xml:space="preserve">                 </w:t>
            </w:r>
            <w:proofErr w:type="spellStart"/>
            <w:r>
              <w:rPr>
                <w:rFonts w:ascii="David" w:eastAsia="David" w:hAnsi="David" w:cs="David"/>
                <w:sz w:val="40"/>
                <w:szCs w:val="40"/>
              </w:rPr>
              <w:t>אביטל</w:t>
            </w:r>
            <w:proofErr w:type="spellEnd"/>
            <w:r>
              <w:rPr>
                <w:rFonts w:ascii="David" w:eastAsia="David" w:hAnsi="David" w:cs="David"/>
                <w:sz w:val="40"/>
                <w:szCs w:val="40"/>
              </w:rPr>
              <w:t xml:space="preserve"> </w:t>
            </w:r>
            <w:proofErr w:type="spellStart"/>
            <w:proofErr w:type="gramStart"/>
            <w:r>
              <w:rPr>
                <w:rFonts w:ascii="David" w:eastAsia="David" w:hAnsi="David" w:cs="David"/>
                <w:sz w:val="40"/>
                <w:szCs w:val="40"/>
              </w:rPr>
              <w:t>אסרף</w:t>
            </w:r>
            <w:proofErr w:type="spellEnd"/>
            <w:r>
              <w:rPr>
                <w:rFonts w:ascii="David" w:eastAsia="David" w:hAnsi="David" w:cs="David"/>
                <w:sz w:val="40"/>
                <w:szCs w:val="40"/>
              </w:rPr>
              <w:t xml:space="preserve"> </w:t>
            </w:r>
            <w:r w:rsidR="00151F39">
              <w:rPr>
                <w:rFonts w:ascii="David" w:eastAsia="David" w:hAnsi="David" w:cs="David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David" w:eastAsia="David" w:hAnsi="David" w:cs="David"/>
                <w:sz w:val="40"/>
                <w:szCs w:val="40"/>
              </w:rPr>
              <w:t>ורבקה</w:t>
            </w:r>
            <w:proofErr w:type="spellEnd"/>
            <w:proofErr w:type="gramEnd"/>
            <w:r>
              <w:rPr>
                <w:rFonts w:ascii="David" w:eastAsia="David" w:hAnsi="David" w:cs="David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David" w:eastAsia="David" w:hAnsi="David" w:cs="David"/>
                <w:sz w:val="40"/>
                <w:szCs w:val="40"/>
              </w:rPr>
              <w:t>פרץ</w:t>
            </w:r>
            <w:proofErr w:type="spellEnd"/>
          </w:p>
        </w:tc>
      </w:tr>
    </w:tbl>
    <w:p w14:paraId="305D62AD" w14:textId="79439BA3" w:rsidR="0034144E" w:rsidRDefault="0034144E" w:rsidP="0034144E">
      <w:pPr>
        <w:rPr>
          <w:rFonts w:ascii="David" w:eastAsia="David" w:hAnsi="David" w:cs="David"/>
          <w:sz w:val="40"/>
          <w:szCs w:val="40"/>
        </w:rPr>
      </w:pPr>
      <w:proofErr w:type="spellStart"/>
      <w:r>
        <w:rPr>
          <w:rFonts w:ascii="David" w:eastAsia="David" w:hAnsi="David" w:cs="David"/>
          <w:sz w:val="40"/>
          <w:szCs w:val="40"/>
        </w:rPr>
        <w:t>תורנות</w:t>
      </w:r>
      <w:proofErr w:type="spellEnd"/>
      <w:r>
        <w:rPr>
          <w:rFonts w:ascii="David" w:eastAsia="David" w:hAnsi="David" w:cs="David"/>
          <w:sz w:val="40"/>
          <w:szCs w:val="40"/>
        </w:rPr>
        <w:t xml:space="preserve"> </w:t>
      </w:r>
      <w:proofErr w:type="spellStart"/>
      <w:r>
        <w:rPr>
          <w:rFonts w:ascii="David" w:eastAsia="David" w:hAnsi="David" w:cs="David"/>
          <w:sz w:val="40"/>
          <w:szCs w:val="40"/>
        </w:rPr>
        <w:t>בוקר</w:t>
      </w:r>
      <w:proofErr w:type="spellEnd"/>
      <w:r>
        <w:rPr>
          <w:rFonts w:ascii="David" w:eastAsia="David" w:hAnsi="David" w:cs="David"/>
          <w:sz w:val="40"/>
          <w:szCs w:val="40"/>
        </w:rPr>
        <w:t xml:space="preserve"> -</w:t>
      </w:r>
      <w:proofErr w:type="spellStart"/>
      <w:r>
        <w:rPr>
          <w:rFonts w:ascii="David" w:eastAsia="David" w:hAnsi="David" w:cs="David"/>
          <w:sz w:val="40"/>
          <w:szCs w:val="40"/>
        </w:rPr>
        <w:t>הילה</w:t>
      </w:r>
      <w:proofErr w:type="spellEnd"/>
      <w:r>
        <w:rPr>
          <w:rFonts w:ascii="David" w:eastAsia="David" w:hAnsi="David" w:cs="David"/>
          <w:sz w:val="40"/>
          <w:szCs w:val="40"/>
        </w:rPr>
        <w:t xml:space="preserve"> </w:t>
      </w:r>
      <w:proofErr w:type="spellStart"/>
      <w:r>
        <w:rPr>
          <w:rFonts w:ascii="David" w:eastAsia="David" w:hAnsi="David" w:cs="David"/>
          <w:sz w:val="40"/>
          <w:szCs w:val="40"/>
        </w:rPr>
        <w:t>שמר</w:t>
      </w:r>
      <w:proofErr w:type="spellEnd"/>
    </w:p>
    <w:p w14:paraId="34A1F069" w14:textId="77777777" w:rsidR="0034144E" w:rsidRDefault="0034144E" w:rsidP="009B1C39">
      <w:pPr>
        <w:rPr>
          <w:rFonts w:ascii="David" w:eastAsia="David" w:hAnsi="David" w:cs="David"/>
          <w:sz w:val="40"/>
          <w:szCs w:val="40"/>
        </w:rPr>
      </w:pPr>
    </w:p>
    <w:p w14:paraId="2B06D549" w14:textId="77777777" w:rsidR="0034144E" w:rsidRDefault="0034144E" w:rsidP="009B1C39">
      <w:pPr>
        <w:rPr>
          <w:rFonts w:ascii="David" w:eastAsia="David" w:hAnsi="David" w:cs="David"/>
          <w:sz w:val="40"/>
          <w:szCs w:val="40"/>
        </w:rPr>
      </w:pPr>
    </w:p>
    <w:p w14:paraId="5A21963C" w14:textId="77777777" w:rsidR="0034144E" w:rsidRDefault="0034144E" w:rsidP="009B1C39">
      <w:pPr>
        <w:rPr>
          <w:rFonts w:ascii="David" w:eastAsia="David" w:hAnsi="David" w:cs="David"/>
          <w:sz w:val="40"/>
          <w:szCs w:val="40"/>
        </w:rPr>
      </w:pPr>
    </w:p>
    <w:p w14:paraId="15676AA3" w14:textId="77777777" w:rsidR="00022CBE" w:rsidRDefault="00022CBE" w:rsidP="00F91B43">
      <w:pPr>
        <w:rPr>
          <w:rFonts w:asciiTheme="majorBidi" w:hAnsiTheme="majorBidi" w:cstheme="majorBidi"/>
          <w:rtl/>
        </w:rPr>
      </w:pPr>
    </w:p>
    <w:p w14:paraId="0F207FBD" w14:textId="4955D974" w:rsidR="009B1C39" w:rsidRDefault="009B1C39" w:rsidP="009B1C39">
      <w:pPr>
        <w:rPr>
          <w:rFonts w:ascii="David" w:eastAsia="David" w:hAnsi="David" w:cs="David"/>
          <w:sz w:val="40"/>
          <w:szCs w:val="40"/>
        </w:rPr>
      </w:pPr>
    </w:p>
    <w:p w14:paraId="144B9547" w14:textId="77777777" w:rsidR="009B1C39" w:rsidRDefault="009B1C39" w:rsidP="009B1C39">
      <w:pPr>
        <w:rPr>
          <w:rFonts w:ascii="David" w:eastAsia="David" w:hAnsi="David" w:cs="David"/>
          <w:sz w:val="40"/>
          <w:szCs w:val="40"/>
        </w:rPr>
      </w:pPr>
      <w:r>
        <w:rPr>
          <w:rFonts w:ascii="David" w:eastAsia="David" w:hAnsi="David" w:cs="David" w:hint="cs"/>
          <w:sz w:val="40"/>
          <w:szCs w:val="40"/>
          <w:rtl/>
        </w:rPr>
        <w:t xml:space="preserve"> </w:t>
      </w:r>
    </w:p>
    <w:p w14:paraId="37976A4E" w14:textId="77777777" w:rsidR="00022CBE" w:rsidRPr="00313089" w:rsidRDefault="00022CBE" w:rsidP="001D5E05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sectPr w:rsidR="00022CBE" w:rsidRPr="00313089" w:rsidSect="00313089">
      <w:headerReference w:type="default" r:id="rId8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A68B" w14:textId="77777777" w:rsidR="0072241D" w:rsidRDefault="0072241D" w:rsidP="002868E8">
      <w:pPr>
        <w:spacing w:after="0" w:line="240" w:lineRule="auto"/>
      </w:pPr>
      <w:r>
        <w:separator/>
      </w:r>
    </w:p>
  </w:endnote>
  <w:endnote w:type="continuationSeparator" w:id="0">
    <w:p w14:paraId="5237C4AA" w14:textId="77777777" w:rsidR="0072241D" w:rsidRDefault="0072241D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B0FDA" w14:textId="77777777" w:rsidR="0072241D" w:rsidRDefault="0072241D" w:rsidP="002868E8">
      <w:pPr>
        <w:spacing w:after="0" w:line="240" w:lineRule="auto"/>
      </w:pPr>
      <w:r>
        <w:separator/>
      </w:r>
    </w:p>
  </w:footnote>
  <w:footnote w:type="continuationSeparator" w:id="0">
    <w:p w14:paraId="61793A9B" w14:textId="77777777" w:rsidR="0072241D" w:rsidRDefault="0072241D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FF51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1A03BF4" wp14:editId="6B28CADE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A0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226CC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A7505C"/>
    <w:multiLevelType w:val="hybridMultilevel"/>
    <w:tmpl w:val="41B2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03E10"/>
    <w:multiLevelType w:val="hybridMultilevel"/>
    <w:tmpl w:val="953CA79A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A1582"/>
    <w:multiLevelType w:val="hybridMultilevel"/>
    <w:tmpl w:val="8D28B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55597"/>
    <w:multiLevelType w:val="hybridMultilevel"/>
    <w:tmpl w:val="EE6C6354"/>
    <w:lvl w:ilvl="0" w:tplc="109688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27325"/>
    <w:multiLevelType w:val="hybridMultilevel"/>
    <w:tmpl w:val="4F643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66013"/>
    <w:multiLevelType w:val="hybridMultilevel"/>
    <w:tmpl w:val="32DC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EC3BBF"/>
    <w:multiLevelType w:val="hybridMultilevel"/>
    <w:tmpl w:val="1C204E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35285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16FC3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375802">
    <w:abstractNumId w:val="5"/>
  </w:num>
  <w:num w:numId="2" w16cid:durableId="446050515">
    <w:abstractNumId w:val="1"/>
  </w:num>
  <w:num w:numId="3" w16cid:durableId="1729497671">
    <w:abstractNumId w:val="0"/>
  </w:num>
  <w:num w:numId="4" w16cid:durableId="2101484932">
    <w:abstractNumId w:val="3"/>
  </w:num>
  <w:num w:numId="5" w16cid:durableId="1472332287">
    <w:abstractNumId w:val="2"/>
  </w:num>
  <w:num w:numId="6" w16cid:durableId="839001733">
    <w:abstractNumId w:val="7"/>
  </w:num>
  <w:num w:numId="7" w16cid:durableId="1737974270">
    <w:abstractNumId w:val="10"/>
  </w:num>
  <w:num w:numId="8" w16cid:durableId="867138129">
    <w:abstractNumId w:val="9"/>
  </w:num>
  <w:num w:numId="9" w16cid:durableId="710612612">
    <w:abstractNumId w:val="6"/>
  </w:num>
  <w:num w:numId="10" w16cid:durableId="319431164">
    <w:abstractNumId w:val="4"/>
  </w:num>
  <w:num w:numId="11" w16cid:durableId="13231980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22B7A"/>
    <w:rsid w:val="00022CBE"/>
    <w:rsid w:val="0002596A"/>
    <w:rsid w:val="0004051D"/>
    <w:rsid w:val="00051C7A"/>
    <w:rsid w:val="00053B69"/>
    <w:rsid w:val="000629E5"/>
    <w:rsid w:val="0006709F"/>
    <w:rsid w:val="0007448A"/>
    <w:rsid w:val="0008250C"/>
    <w:rsid w:val="00095C0B"/>
    <w:rsid w:val="000A1F18"/>
    <w:rsid w:val="000A7324"/>
    <w:rsid w:val="000B0B93"/>
    <w:rsid w:val="000D1827"/>
    <w:rsid w:val="000D3957"/>
    <w:rsid w:val="0010329B"/>
    <w:rsid w:val="001037DB"/>
    <w:rsid w:val="0010423B"/>
    <w:rsid w:val="00121102"/>
    <w:rsid w:val="00126797"/>
    <w:rsid w:val="00126C66"/>
    <w:rsid w:val="00133E6A"/>
    <w:rsid w:val="0014240C"/>
    <w:rsid w:val="001455B7"/>
    <w:rsid w:val="00151F39"/>
    <w:rsid w:val="00153C9B"/>
    <w:rsid w:val="00161806"/>
    <w:rsid w:val="00166D9D"/>
    <w:rsid w:val="001706D1"/>
    <w:rsid w:val="001734AB"/>
    <w:rsid w:val="00195AB6"/>
    <w:rsid w:val="0019764C"/>
    <w:rsid w:val="001B08A5"/>
    <w:rsid w:val="001B6A79"/>
    <w:rsid w:val="001C2648"/>
    <w:rsid w:val="001C5E2C"/>
    <w:rsid w:val="001D5E05"/>
    <w:rsid w:val="001F5DA1"/>
    <w:rsid w:val="00216DB5"/>
    <w:rsid w:val="00226F52"/>
    <w:rsid w:val="00227759"/>
    <w:rsid w:val="00230FC8"/>
    <w:rsid w:val="00236461"/>
    <w:rsid w:val="0024510B"/>
    <w:rsid w:val="0025706A"/>
    <w:rsid w:val="00266EBC"/>
    <w:rsid w:val="002868E8"/>
    <w:rsid w:val="002A0066"/>
    <w:rsid w:val="002E66A9"/>
    <w:rsid w:val="002F318A"/>
    <w:rsid w:val="002F724A"/>
    <w:rsid w:val="0030637E"/>
    <w:rsid w:val="0030687B"/>
    <w:rsid w:val="00312522"/>
    <w:rsid w:val="00313089"/>
    <w:rsid w:val="003141FA"/>
    <w:rsid w:val="0033728A"/>
    <w:rsid w:val="0034144E"/>
    <w:rsid w:val="00344A0C"/>
    <w:rsid w:val="00346348"/>
    <w:rsid w:val="00347395"/>
    <w:rsid w:val="00352B59"/>
    <w:rsid w:val="00353017"/>
    <w:rsid w:val="003563CB"/>
    <w:rsid w:val="00364709"/>
    <w:rsid w:val="00373864"/>
    <w:rsid w:val="0037749C"/>
    <w:rsid w:val="003A3A4C"/>
    <w:rsid w:val="003A62E4"/>
    <w:rsid w:val="003B3AF7"/>
    <w:rsid w:val="003B76BB"/>
    <w:rsid w:val="003D35E1"/>
    <w:rsid w:val="003D46D3"/>
    <w:rsid w:val="003E24BC"/>
    <w:rsid w:val="003E3F53"/>
    <w:rsid w:val="003F1892"/>
    <w:rsid w:val="00413346"/>
    <w:rsid w:val="00432DB8"/>
    <w:rsid w:val="00440102"/>
    <w:rsid w:val="00442FFA"/>
    <w:rsid w:val="00446C89"/>
    <w:rsid w:val="00451C94"/>
    <w:rsid w:val="00465EB5"/>
    <w:rsid w:val="004703E8"/>
    <w:rsid w:val="00482FED"/>
    <w:rsid w:val="004867DA"/>
    <w:rsid w:val="004B62B7"/>
    <w:rsid w:val="004B763E"/>
    <w:rsid w:val="004B7E94"/>
    <w:rsid w:val="004D4F95"/>
    <w:rsid w:val="004E1AE6"/>
    <w:rsid w:val="004F06C0"/>
    <w:rsid w:val="004F541D"/>
    <w:rsid w:val="005004CB"/>
    <w:rsid w:val="0051128A"/>
    <w:rsid w:val="00522F3D"/>
    <w:rsid w:val="005252E2"/>
    <w:rsid w:val="00532185"/>
    <w:rsid w:val="005356D1"/>
    <w:rsid w:val="0056146D"/>
    <w:rsid w:val="00561E85"/>
    <w:rsid w:val="005628C4"/>
    <w:rsid w:val="00562ABB"/>
    <w:rsid w:val="00563E9B"/>
    <w:rsid w:val="00570AE3"/>
    <w:rsid w:val="00581115"/>
    <w:rsid w:val="00584B03"/>
    <w:rsid w:val="0058689B"/>
    <w:rsid w:val="005B6AB8"/>
    <w:rsid w:val="005C1515"/>
    <w:rsid w:val="005C2211"/>
    <w:rsid w:val="005D6D87"/>
    <w:rsid w:val="005E1A5F"/>
    <w:rsid w:val="005F798D"/>
    <w:rsid w:val="00601E16"/>
    <w:rsid w:val="00601EC7"/>
    <w:rsid w:val="0060217D"/>
    <w:rsid w:val="00606280"/>
    <w:rsid w:val="006112A2"/>
    <w:rsid w:val="00632473"/>
    <w:rsid w:val="00632F9A"/>
    <w:rsid w:val="006367A6"/>
    <w:rsid w:val="00640CBF"/>
    <w:rsid w:val="0065741D"/>
    <w:rsid w:val="00663ED6"/>
    <w:rsid w:val="00681101"/>
    <w:rsid w:val="00682E06"/>
    <w:rsid w:val="006855B4"/>
    <w:rsid w:val="00691F47"/>
    <w:rsid w:val="00693D04"/>
    <w:rsid w:val="00697ADC"/>
    <w:rsid w:val="006B4830"/>
    <w:rsid w:val="006B70F9"/>
    <w:rsid w:val="006C2206"/>
    <w:rsid w:val="006C492D"/>
    <w:rsid w:val="006C538E"/>
    <w:rsid w:val="006D70CA"/>
    <w:rsid w:val="0070370D"/>
    <w:rsid w:val="007060FB"/>
    <w:rsid w:val="00712061"/>
    <w:rsid w:val="0072241D"/>
    <w:rsid w:val="007401A1"/>
    <w:rsid w:val="00744C15"/>
    <w:rsid w:val="00750BEA"/>
    <w:rsid w:val="00760692"/>
    <w:rsid w:val="00763AE3"/>
    <w:rsid w:val="0076404F"/>
    <w:rsid w:val="0077121D"/>
    <w:rsid w:val="00777A9C"/>
    <w:rsid w:val="007A708C"/>
    <w:rsid w:val="007D6DC8"/>
    <w:rsid w:val="007D7357"/>
    <w:rsid w:val="007E7387"/>
    <w:rsid w:val="007F563B"/>
    <w:rsid w:val="0080109C"/>
    <w:rsid w:val="008035AD"/>
    <w:rsid w:val="008122DE"/>
    <w:rsid w:val="00824C02"/>
    <w:rsid w:val="00834F7E"/>
    <w:rsid w:val="00840587"/>
    <w:rsid w:val="0084153C"/>
    <w:rsid w:val="0084294F"/>
    <w:rsid w:val="00844D87"/>
    <w:rsid w:val="00847EFF"/>
    <w:rsid w:val="0085208D"/>
    <w:rsid w:val="00857FDC"/>
    <w:rsid w:val="00876343"/>
    <w:rsid w:val="008931BA"/>
    <w:rsid w:val="008A0D7A"/>
    <w:rsid w:val="008B0734"/>
    <w:rsid w:val="008C400B"/>
    <w:rsid w:val="008E52F6"/>
    <w:rsid w:val="008F0707"/>
    <w:rsid w:val="00906ED7"/>
    <w:rsid w:val="00912112"/>
    <w:rsid w:val="00913E48"/>
    <w:rsid w:val="00920066"/>
    <w:rsid w:val="00921710"/>
    <w:rsid w:val="0092368B"/>
    <w:rsid w:val="00926B65"/>
    <w:rsid w:val="0093350D"/>
    <w:rsid w:val="00943F4F"/>
    <w:rsid w:val="00976424"/>
    <w:rsid w:val="009764D1"/>
    <w:rsid w:val="00983D71"/>
    <w:rsid w:val="00987C33"/>
    <w:rsid w:val="00994F51"/>
    <w:rsid w:val="009A580B"/>
    <w:rsid w:val="009A5BCE"/>
    <w:rsid w:val="009A617D"/>
    <w:rsid w:val="009A6845"/>
    <w:rsid w:val="009A7423"/>
    <w:rsid w:val="009B04B1"/>
    <w:rsid w:val="009B1C39"/>
    <w:rsid w:val="009C0267"/>
    <w:rsid w:val="009C3FBD"/>
    <w:rsid w:val="00A00D75"/>
    <w:rsid w:val="00A00E41"/>
    <w:rsid w:val="00A01B9F"/>
    <w:rsid w:val="00A13EF9"/>
    <w:rsid w:val="00A15302"/>
    <w:rsid w:val="00A24F05"/>
    <w:rsid w:val="00A25D60"/>
    <w:rsid w:val="00A27744"/>
    <w:rsid w:val="00A30F52"/>
    <w:rsid w:val="00A55BF2"/>
    <w:rsid w:val="00A67C60"/>
    <w:rsid w:val="00A74B4C"/>
    <w:rsid w:val="00A8072A"/>
    <w:rsid w:val="00A8548E"/>
    <w:rsid w:val="00AA1334"/>
    <w:rsid w:val="00AA2B3C"/>
    <w:rsid w:val="00AB0A7A"/>
    <w:rsid w:val="00AB2873"/>
    <w:rsid w:val="00AB5AB8"/>
    <w:rsid w:val="00AE089D"/>
    <w:rsid w:val="00AF0DDC"/>
    <w:rsid w:val="00AF3303"/>
    <w:rsid w:val="00B001DF"/>
    <w:rsid w:val="00B129AF"/>
    <w:rsid w:val="00B14DCF"/>
    <w:rsid w:val="00B21891"/>
    <w:rsid w:val="00B255A8"/>
    <w:rsid w:val="00B66E9E"/>
    <w:rsid w:val="00B74CB4"/>
    <w:rsid w:val="00B77465"/>
    <w:rsid w:val="00B80335"/>
    <w:rsid w:val="00B84C8B"/>
    <w:rsid w:val="00B95119"/>
    <w:rsid w:val="00B966EC"/>
    <w:rsid w:val="00B97147"/>
    <w:rsid w:val="00BA680A"/>
    <w:rsid w:val="00BA7191"/>
    <w:rsid w:val="00BB2CEF"/>
    <w:rsid w:val="00BB4F7F"/>
    <w:rsid w:val="00BB72E6"/>
    <w:rsid w:val="00BC0C64"/>
    <w:rsid w:val="00BC32EC"/>
    <w:rsid w:val="00BC550D"/>
    <w:rsid w:val="00BC5E0E"/>
    <w:rsid w:val="00BD70AC"/>
    <w:rsid w:val="00BE5C98"/>
    <w:rsid w:val="00BF0BCA"/>
    <w:rsid w:val="00BF325A"/>
    <w:rsid w:val="00C01C69"/>
    <w:rsid w:val="00C20A62"/>
    <w:rsid w:val="00C35675"/>
    <w:rsid w:val="00C55671"/>
    <w:rsid w:val="00C63BBE"/>
    <w:rsid w:val="00C70FE5"/>
    <w:rsid w:val="00C80825"/>
    <w:rsid w:val="00CA727F"/>
    <w:rsid w:val="00CB2809"/>
    <w:rsid w:val="00CB454F"/>
    <w:rsid w:val="00CC4253"/>
    <w:rsid w:val="00CC6B85"/>
    <w:rsid w:val="00CD3E10"/>
    <w:rsid w:val="00CD4625"/>
    <w:rsid w:val="00D0075A"/>
    <w:rsid w:val="00D2194B"/>
    <w:rsid w:val="00D2344A"/>
    <w:rsid w:val="00D34E93"/>
    <w:rsid w:val="00D356DE"/>
    <w:rsid w:val="00D36E64"/>
    <w:rsid w:val="00D53BAF"/>
    <w:rsid w:val="00D76860"/>
    <w:rsid w:val="00D816CF"/>
    <w:rsid w:val="00DA0083"/>
    <w:rsid w:val="00DB6DF6"/>
    <w:rsid w:val="00DC1EBC"/>
    <w:rsid w:val="00DC39E2"/>
    <w:rsid w:val="00DE6F6F"/>
    <w:rsid w:val="00E15034"/>
    <w:rsid w:val="00E17F4E"/>
    <w:rsid w:val="00E20F64"/>
    <w:rsid w:val="00E226D4"/>
    <w:rsid w:val="00E348EE"/>
    <w:rsid w:val="00E34A00"/>
    <w:rsid w:val="00E3599F"/>
    <w:rsid w:val="00E473DD"/>
    <w:rsid w:val="00E5133B"/>
    <w:rsid w:val="00E62F57"/>
    <w:rsid w:val="00E700F1"/>
    <w:rsid w:val="00E83162"/>
    <w:rsid w:val="00E85A73"/>
    <w:rsid w:val="00E87A6B"/>
    <w:rsid w:val="00E952E2"/>
    <w:rsid w:val="00EA0DBA"/>
    <w:rsid w:val="00EA1D37"/>
    <w:rsid w:val="00EB2946"/>
    <w:rsid w:val="00EC4F2C"/>
    <w:rsid w:val="00EE520E"/>
    <w:rsid w:val="00F16F02"/>
    <w:rsid w:val="00F310B0"/>
    <w:rsid w:val="00F43898"/>
    <w:rsid w:val="00F55287"/>
    <w:rsid w:val="00F6765C"/>
    <w:rsid w:val="00F83374"/>
    <w:rsid w:val="00F87A47"/>
    <w:rsid w:val="00F91B43"/>
    <w:rsid w:val="00F91B47"/>
    <w:rsid w:val="00F9488B"/>
    <w:rsid w:val="00F954C8"/>
    <w:rsid w:val="00FA037E"/>
    <w:rsid w:val="00FA09AB"/>
    <w:rsid w:val="00FC242A"/>
    <w:rsid w:val="00FC3874"/>
    <w:rsid w:val="00FC5B77"/>
    <w:rsid w:val="00FC649B"/>
    <w:rsid w:val="00FD4089"/>
    <w:rsid w:val="00FD5963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9974D8"/>
  <w15:docId w15:val="{35BB133B-8E58-430F-8C6B-CC3E2388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D4154C-2BD0-4BB2-9A7B-C1D256042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1</TotalTime>
  <Pages>1</Pages>
  <Words>50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Michal Bar</cp:lastModifiedBy>
  <cp:revision>2</cp:revision>
  <cp:lastPrinted>2024-05-07T07:59:00Z</cp:lastPrinted>
  <dcterms:created xsi:type="dcterms:W3CDTF">2026-09-01T14:48:00Z</dcterms:created>
  <dcterms:modified xsi:type="dcterms:W3CDTF">2026-09-01T14:48:00Z</dcterms:modified>
</cp:coreProperties>
</file>