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87AB" w14:textId="5DA364D0" w:rsidR="00D3426C" w:rsidRPr="0062054C" w:rsidRDefault="008035AD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  <w:r w:rsidRPr="0062054C">
        <w:rPr>
          <w:rFonts w:ascii="David" w:hAnsi="David" w:cs="David"/>
          <w:sz w:val="30"/>
          <w:szCs w:val="30"/>
          <w:rtl/>
        </w:rPr>
        <w:t>בס"ד</w:t>
      </w:r>
    </w:p>
    <w:p w14:paraId="5605686E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b/>
          <w:sz w:val="30"/>
          <w:szCs w:val="30"/>
          <w:u w:val="single"/>
          <w:rtl/>
        </w:rPr>
      </w:pPr>
    </w:p>
    <w:p w14:paraId="288439E6" w14:textId="77777777" w:rsidR="00D3426C" w:rsidRPr="0062054C" w:rsidRDefault="00D3426C" w:rsidP="00D3426C">
      <w:pPr>
        <w:spacing w:after="60" w:line="240" w:lineRule="auto"/>
        <w:jc w:val="center"/>
        <w:rPr>
          <w:rFonts w:ascii="David" w:hAnsi="David" w:cs="David"/>
          <w:bCs/>
          <w:sz w:val="36"/>
          <w:szCs w:val="36"/>
          <w:u w:val="single"/>
        </w:rPr>
      </w:pPr>
      <w:r w:rsidRPr="0062054C">
        <w:rPr>
          <w:rFonts w:ascii="David" w:hAnsi="David" w:cs="David"/>
          <w:bCs/>
          <w:sz w:val="36"/>
          <w:szCs w:val="36"/>
          <w:u w:val="single"/>
          <w:rtl/>
        </w:rPr>
        <w:t>תורני הפסקות- יום ראשון</w:t>
      </w:r>
    </w:p>
    <w:p w14:paraId="73AE02A5" w14:textId="4E10B987" w:rsidR="00D3426C" w:rsidRPr="0062054C" w:rsidRDefault="00D3426C" w:rsidP="00477394">
      <w:pPr>
        <w:spacing w:after="60" w:line="240" w:lineRule="auto"/>
        <w:rPr>
          <w:rFonts w:ascii="David" w:hAnsi="David" w:cs="David"/>
          <w:b/>
          <w:sz w:val="30"/>
          <w:szCs w:val="30"/>
        </w:rPr>
      </w:pPr>
      <w:r w:rsidRPr="0062054C">
        <w:rPr>
          <w:rFonts w:ascii="David" w:hAnsi="David" w:cs="David"/>
          <w:b/>
          <w:sz w:val="30"/>
          <w:szCs w:val="30"/>
          <w:rtl/>
        </w:rPr>
        <w:t xml:space="preserve">                          תורנות בוקר – </w:t>
      </w:r>
      <w:r w:rsidR="00BF2FB8">
        <w:rPr>
          <w:rFonts w:ascii="David" w:hAnsi="David" w:cs="David" w:hint="cs"/>
          <w:b/>
          <w:sz w:val="30"/>
          <w:szCs w:val="30"/>
          <w:rtl/>
        </w:rPr>
        <w:t>חגית ריבר</w:t>
      </w:r>
    </w:p>
    <w:tbl>
      <w:tblPr>
        <w:bidiVisual/>
        <w:tblW w:w="12922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5"/>
        <w:gridCol w:w="2126"/>
        <w:gridCol w:w="1560"/>
        <w:gridCol w:w="3053"/>
        <w:gridCol w:w="1591"/>
        <w:gridCol w:w="1877"/>
      </w:tblGrid>
      <w:tr w:rsidR="00D3426C" w:rsidRPr="00C741DA" w14:paraId="7E4062F5" w14:textId="77777777" w:rsidTr="00C741DA">
        <w:trPr>
          <w:trHeight w:val="490"/>
        </w:trPr>
        <w:tc>
          <w:tcPr>
            <w:tcW w:w="2715" w:type="dxa"/>
            <w:vAlign w:val="center"/>
          </w:tcPr>
          <w:p w14:paraId="75A868D4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</w:p>
        </w:tc>
        <w:tc>
          <w:tcPr>
            <w:tcW w:w="2126" w:type="dxa"/>
            <w:vAlign w:val="center"/>
          </w:tcPr>
          <w:p w14:paraId="58CA74A4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במסלול ריצה</w:t>
            </w:r>
          </w:p>
        </w:tc>
        <w:tc>
          <w:tcPr>
            <w:tcW w:w="1560" w:type="dxa"/>
            <w:vAlign w:val="center"/>
          </w:tcPr>
          <w:p w14:paraId="69E99982" w14:textId="36F8F94F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ברחבה</w:t>
            </w:r>
            <w:r w:rsidR="005E412C" w:rsidRPr="00C741DA">
              <w:rPr>
                <w:rFonts w:ascii="David" w:hAnsi="David" w:cs="David" w:hint="cs"/>
                <w:b/>
                <w:sz w:val="30"/>
                <w:szCs w:val="30"/>
                <w:rtl/>
              </w:rPr>
              <w:t xml:space="preserve"> החיצונית</w:t>
            </w:r>
          </w:p>
        </w:tc>
        <w:tc>
          <w:tcPr>
            <w:tcW w:w="3053" w:type="dxa"/>
            <w:vAlign w:val="center"/>
          </w:tcPr>
          <w:p w14:paraId="41B2F993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מבנה- קומה אחרונה</w:t>
            </w:r>
          </w:p>
        </w:tc>
        <w:tc>
          <w:tcPr>
            <w:tcW w:w="1591" w:type="dxa"/>
            <w:vAlign w:val="center"/>
          </w:tcPr>
          <w:p w14:paraId="0A1D6515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במגרש</w:t>
            </w:r>
          </w:p>
        </w:tc>
        <w:tc>
          <w:tcPr>
            <w:tcW w:w="1877" w:type="dxa"/>
          </w:tcPr>
          <w:p w14:paraId="24BB8097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רחבה</w:t>
            </w:r>
          </w:p>
          <w:p w14:paraId="4840EFE8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פנימית</w:t>
            </w:r>
          </w:p>
        </w:tc>
      </w:tr>
      <w:tr w:rsidR="0062054C" w:rsidRPr="00C741DA" w14:paraId="455B8B28" w14:textId="77777777" w:rsidTr="00C741DA">
        <w:trPr>
          <w:trHeight w:val="490"/>
        </w:trPr>
        <w:tc>
          <w:tcPr>
            <w:tcW w:w="2715" w:type="dxa"/>
            <w:vAlign w:val="center"/>
          </w:tcPr>
          <w:p w14:paraId="07213C61" w14:textId="77777777" w:rsidR="0062054C" w:rsidRPr="00C741DA" w:rsidRDefault="0062054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9:50-10:00</w:t>
            </w:r>
          </w:p>
        </w:tc>
        <w:tc>
          <w:tcPr>
            <w:tcW w:w="10207" w:type="dxa"/>
            <w:gridSpan w:val="5"/>
            <w:vAlign w:val="center"/>
          </w:tcPr>
          <w:p w14:paraId="670852C0" w14:textId="4C3E426C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הפסקת אוכל</w:t>
            </w:r>
          </w:p>
        </w:tc>
      </w:tr>
      <w:tr w:rsidR="00BA27FE" w:rsidRPr="00C741DA" w14:paraId="474A2949" w14:textId="77777777" w:rsidTr="00C741DA">
        <w:trPr>
          <w:trHeight w:val="490"/>
        </w:trPr>
        <w:tc>
          <w:tcPr>
            <w:tcW w:w="2715" w:type="dxa"/>
            <w:vAlign w:val="center"/>
          </w:tcPr>
          <w:p w14:paraId="63F65D96" w14:textId="77777777" w:rsidR="00BA27FE" w:rsidRPr="00C741DA" w:rsidRDefault="00BA27FE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10:00-10:20</w:t>
            </w:r>
          </w:p>
        </w:tc>
        <w:tc>
          <w:tcPr>
            <w:tcW w:w="10207" w:type="dxa"/>
            <w:gridSpan w:val="5"/>
            <w:vAlign w:val="center"/>
          </w:tcPr>
          <w:p w14:paraId="7C759E63" w14:textId="06FDA759" w:rsidR="00BA27FE" w:rsidRPr="00C741DA" w:rsidRDefault="00BA27FE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הפסקה- א-ו בנים ובנות</w:t>
            </w:r>
          </w:p>
        </w:tc>
      </w:tr>
      <w:tr w:rsidR="0062054C" w:rsidRPr="00C741DA" w14:paraId="204317CB" w14:textId="77777777" w:rsidTr="00C741DA">
        <w:trPr>
          <w:trHeight w:val="758"/>
        </w:trPr>
        <w:tc>
          <w:tcPr>
            <w:tcW w:w="2715" w:type="dxa"/>
            <w:vAlign w:val="center"/>
          </w:tcPr>
          <w:p w14:paraId="031EAFF6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126" w:type="dxa"/>
            <w:vAlign w:val="center"/>
          </w:tcPr>
          <w:p w14:paraId="4B512D0F" w14:textId="62D14B47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אורטל</w:t>
            </w:r>
          </w:p>
        </w:tc>
        <w:tc>
          <w:tcPr>
            <w:tcW w:w="1560" w:type="dxa"/>
            <w:vAlign w:val="center"/>
          </w:tcPr>
          <w:p w14:paraId="043A773D" w14:textId="07E74CE0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נעמי</w:t>
            </w:r>
          </w:p>
        </w:tc>
        <w:tc>
          <w:tcPr>
            <w:tcW w:w="3053" w:type="dxa"/>
            <w:vAlign w:val="center"/>
          </w:tcPr>
          <w:p w14:paraId="5250B301" w14:textId="3654EE57" w:rsidR="00E6547A" w:rsidRPr="00C741DA" w:rsidRDefault="00771D43" w:rsidP="00BF2FB8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BF2FB8" w:rsidRPr="00C741DA">
              <w:rPr>
                <w:rFonts w:ascii="David" w:hAnsi="David" w:cs="David" w:hint="cs"/>
                <w:sz w:val="30"/>
                <w:szCs w:val="30"/>
                <w:rtl/>
              </w:rPr>
              <w:t>חנה ש</w:t>
            </w:r>
            <w:r w:rsidR="0020325A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20325A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51FD2105" w14:textId="24004594" w:rsidR="00281AC6" w:rsidRPr="00C741DA" w:rsidRDefault="00BF2FB8" w:rsidP="00BF2FB8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רחל </w:t>
            </w:r>
            <w:proofErr w:type="spellStart"/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סטחי</w:t>
            </w:r>
            <w:proofErr w:type="spellEnd"/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 </w:t>
            </w:r>
            <w:r w:rsidR="0020325A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20325A"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 </w:t>
            </w:r>
            <w:r w:rsidR="0020325A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קומת הבנים</w:t>
            </w:r>
          </w:p>
        </w:tc>
        <w:tc>
          <w:tcPr>
            <w:tcW w:w="1591" w:type="dxa"/>
            <w:vAlign w:val="center"/>
          </w:tcPr>
          <w:p w14:paraId="76E8B00E" w14:textId="6F2F465F" w:rsidR="0062054C" w:rsidRPr="00C741DA" w:rsidRDefault="00BF2FB8" w:rsidP="00BF2FB8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אביטל</w:t>
            </w:r>
          </w:p>
        </w:tc>
        <w:tc>
          <w:tcPr>
            <w:tcW w:w="1877" w:type="dxa"/>
            <w:vAlign w:val="center"/>
          </w:tcPr>
          <w:p w14:paraId="57B6F0DC" w14:textId="3E15FA67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רננה</w:t>
            </w:r>
          </w:p>
        </w:tc>
      </w:tr>
      <w:tr w:rsidR="0062054C" w:rsidRPr="00C741DA" w14:paraId="6B558A61" w14:textId="77777777" w:rsidTr="00C741DA">
        <w:trPr>
          <w:trHeight w:val="490"/>
        </w:trPr>
        <w:tc>
          <w:tcPr>
            <w:tcW w:w="2715" w:type="dxa"/>
            <w:vAlign w:val="center"/>
          </w:tcPr>
          <w:p w14:paraId="48F4817D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11.45-12:00</w:t>
            </w:r>
          </w:p>
        </w:tc>
        <w:tc>
          <w:tcPr>
            <w:tcW w:w="10207" w:type="dxa"/>
            <w:gridSpan w:val="5"/>
            <w:vAlign w:val="center"/>
          </w:tcPr>
          <w:p w14:paraId="3239B806" w14:textId="15B7E3F4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הפסקה- א-ו בנים ובנות</w:t>
            </w:r>
          </w:p>
        </w:tc>
      </w:tr>
      <w:tr w:rsidR="0062054C" w:rsidRPr="00C741DA" w14:paraId="791C2AFA" w14:textId="77777777" w:rsidTr="00C741DA">
        <w:trPr>
          <w:trHeight w:val="743"/>
        </w:trPr>
        <w:tc>
          <w:tcPr>
            <w:tcW w:w="2715" w:type="dxa"/>
            <w:vAlign w:val="center"/>
          </w:tcPr>
          <w:p w14:paraId="4BAAA106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126" w:type="dxa"/>
            <w:vAlign w:val="center"/>
          </w:tcPr>
          <w:p w14:paraId="6BF051B2" w14:textId="7968F2E5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מיכל </w:t>
            </w:r>
            <w:proofErr w:type="spellStart"/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למפ</w:t>
            </w:r>
            <w:proofErr w:type="spellEnd"/>
            <w:r w:rsidR="0062054C" w:rsidRPr="00C741DA">
              <w:rPr>
                <w:rFonts w:ascii="David" w:hAnsi="David" w:cs="David"/>
                <w:sz w:val="30"/>
                <w:szCs w:val="30"/>
                <w:rtl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7D7B16CA" w14:textId="7BFFEBA6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proofErr w:type="spellStart"/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יסכה</w:t>
            </w:r>
            <w:proofErr w:type="spellEnd"/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 לוי</w:t>
            </w:r>
          </w:p>
        </w:tc>
        <w:tc>
          <w:tcPr>
            <w:tcW w:w="3053" w:type="dxa"/>
            <w:vAlign w:val="center"/>
          </w:tcPr>
          <w:p w14:paraId="406B21B0" w14:textId="1B4F80DB" w:rsidR="0062054C" w:rsidRPr="00C741DA" w:rsidRDefault="00BF2FB8" w:rsidP="006D3E74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ענבר וג'נט</w:t>
            </w:r>
            <w:r w:rsidR="006D3E74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 xml:space="preserve"> קומה עליונה</w:t>
            </w:r>
          </w:p>
          <w:p w14:paraId="762650C5" w14:textId="675B802F" w:rsidR="00CC77EE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הרב </w:t>
            </w:r>
            <w:proofErr w:type="spellStart"/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טאוב</w:t>
            </w:r>
            <w:proofErr w:type="spellEnd"/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-</w:t>
            </w:r>
            <w:r w:rsidR="00CC77EE"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 </w:t>
            </w:r>
            <w:r w:rsidR="00CC77EE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קומת הבנים</w:t>
            </w:r>
          </w:p>
        </w:tc>
        <w:tc>
          <w:tcPr>
            <w:tcW w:w="1591" w:type="dxa"/>
            <w:vAlign w:val="center"/>
          </w:tcPr>
          <w:p w14:paraId="36F58C7A" w14:textId="4E69658A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מלכה</w:t>
            </w:r>
          </w:p>
        </w:tc>
        <w:tc>
          <w:tcPr>
            <w:tcW w:w="1877" w:type="dxa"/>
            <w:vAlign w:val="center"/>
          </w:tcPr>
          <w:p w14:paraId="051B085A" w14:textId="337A552F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מלי</w:t>
            </w:r>
          </w:p>
        </w:tc>
      </w:tr>
      <w:tr w:rsidR="0062054C" w:rsidRPr="00C741DA" w14:paraId="77775220" w14:textId="77777777" w:rsidTr="00C741DA">
        <w:trPr>
          <w:trHeight w:val="743"/>
        </w:trPr>
        <w:tc>
          <w:tcPr>
            <w:tcW w:w="2715" w:type="dxa"/>
            <w:vAlign w:val="center"/>
          </w:tcPr>
          <w:p w14:paraId="48A9A132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הסעות 12:45</w:t>
            </w:r>
          </w:p>
        </w:tc>
        <w:tc>
          <w:tcPr>
            <w:tcW w:w="10207" w:type="dxa"/>
            <w:gridSpan w:val="5"/>
            <w:vAlign w:val="center"/>
          </w:tcPr>
          <w:p w14:paraId="5EB59739" w14:textId="555BA8AC" w:rsidR="0062054C" w:rsidRPr="00C741DA" w:rsidRDefault="00BF2FB8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proofErr w:type="spellStart"/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רבקי</w:t>
            </w:r>
            <w:proofErr w:type="spellEnd"/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 ושפרה</w:t>
            </w:r>
            <w:r w:rsidR="00E835E3"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 </w:t>
            </w:r>
          </w:p>
        </w:tc>
      </w:tr>
    </w:tbl>
    <w:p w14:paraId="37968F76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</w:p>
    <w:p w14:paraId="260A62D5" w14:textId="77777777" w:rsidR="00D3426C" w:rsidRPr="0062054C" w:rsidRDefault="00D3426C" w:rsidP="00D3426C">
      <w:pPr>
        <w:spacing w:after="0" w:line="240" w:lineRule="auto"/>
        <w:rPr>
          <w:rFonts w:ascii="David" w:hAnsi="David" w:cs="David"/>
          <w:sz w:val="30"/>
          <w:szCs w:val="30"/>
        </w:rPr>
      </w:pPr>
      <w:r w:rsidRPr="0062054C">
        <w:rPr>
          <w:rFonts w:ascii="David" w:hAnsi="David" w:cs="David"/>
          <w:sz w:val="30"/>
          <w:szCs w:val="30"/>
        </w:rPr>
        <w:br w:type="page"/>
      </w:r>
    </w:p>
    <w:p w14:paraId="777E4B5C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sz w:val="30"/>
          <w:szCs w:val="30"/>
          <w:rtl/>
        </w:rPr>
      </w:pPr>
      <w:r w:rsidRPr="0062054C">
        <w:rPr>
          <w:rFonts w:ascii="David" w:hAnsi="David" w:cs="David"/>
          <w:sz w:val="30"/>
          <w:szCs w:val="30"/>
          <w:rtl/>
        </w:rPr>
        <w:lastRenderedPageBreak/>
        <w:t>בס"ד</w:t>
      </w:r>
    </w:p>
    <w:p w14:paraId="703E0AE4" w14:textId="77777777" w:rsidR="00D3426C" w:rsidRPr="0074371E" w:rsidRDefault="00D3426C" w:rsidP="00D3426C">
      <w:pPr>
        <w:spacing w:after="60" w:line="240" w:lineRule="auto"/>
        <w:jc w:val="center"/>
        <w:rPr>
          <w:rFonts w:ascii="David" w:hAnsi="David" w:cs="David"/>
          <w:bCs/>
          <w:sz w:val="32"/>
          <w:szCs w:val="32"/>
          <w:u w:val="single"/>
        </w:rPr>
      </w:pPr>
      <w:r w:rsidRPr="0074371E">
        <w:rPr>
          <w:rFonts w:ascii="David" w:hAnsi="David" w:cs="David"/>
          <w:bCs/>
          <w:sz w:val="32"/>
          <w:szCs w:val="32"/>
          <w:u w:val="single"/>
          <w:rtl/>
        </w:rPr>
        <w:t>תורני הפסקות- יום שני</w:t>
      </w:r>
    </w:p>
    <w:p w14:paraId="1734B1D6" w14:textId="06BD8AED" w:rsidR="00D3426C" w:rsidRPr="0062054C" w:rsidRDefault="00D3426C" w:rsidP="00BF2FB8">
      <w:pPr>
        <w:spacing w:after="60" w:line="240" w:lineRule="auto"/>
        <w:rPr>
          <w:rFonts w:ascii="David" w:hAnsi="David" w:cs="David"/>
          <w:b/>
          <w:sz w:val="30"/>
          <w:szCs w:val="30"/>
        </w:rPr>
      </w:pPr>
      <w:r w:rsidRPr="0062054C">
        <w:rPr>
          <w:rFonts w:ascii="David" w:hAnsi="David" w:cs="David"/>
          <w:sz w:val="30"/>
          <w:szCs w:val="30"/>
        </w:rPr>
        <w:t xml:space="preserve">                        </w:t>
      </w:r>
      <w:r w:rsidRPr="0062054C">
        <w:rPr>
          <w:rFonts w:ascii="David" w:hAnsi="David" w:cs="David"/>
          <w:b/>
          <w:sz w:val="30"/>
          <w:szCs w:val="30"/>
          <w:rtl/>
        </w:rPr>
        <w:t xml:space="preserve">תורנות בוקר- </w:t>
      </w:r>
      <w:r w:rsidR="00BF2FB8">
        <w:rPr>
          <w:rFonts w:ascii="David" w:hAnsi="David" w:cs="David" w:hint="cs"/>
          <w:b/>
          <w:sz w:val="30"/>
          <w:szCs w:val="30"/>
          <w:rtl/>
        </w:rPr>
        <w:t>שרה עמור</w:t>
      </w:r>
    </w:p>
    <w:tbl>
      <w:tblPr>
        <w:bidiVisual/>
        <w:tblW w:w="13716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98"/>
        <w:gridCol w:w="2197"/>
        <w:gridCol w:w="2533"/>
        <w:gridCol w:w="1833"/>
        <w:gridCol w:w="1728"/>
        <w:gridCol w:w="1727"/>
      </w:tblGrid>
      <w:tr w:rsidR="00D3426C" w:rsidRPr="00C741DA" w14:paraId="474C9DD8" w14:textId="77777777" w:rsidTr="00C741DA">
        <w:trPr>
          <w:trHeight w:val="458"/>
        </w:trPr>
        <w:tc>
          <w:tcPr>
            <w:tcW w:w="3698" w:type="dxa"/>
            <w:vAlign w:val="center"/>
          </w:tcPr>
          <w:p w14:paraId="5B970C86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</w:p>
        </w:tc>
        <w:tc>
          <w:tcPr>
            <w:tcW w:w="2197" w:type="dxa"/>
            <w:vAlign w:val="center"/>
          </w:tcPr>
          <w:p w14:paraId="4CC849D8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במסלול ריצה</w:t>
            </w:r>
          </w:p>
        </w:tc>
        <w:tc>
          <w:tcPr>
            <w:tcW w:w="2533" w:type="dxa"/>
            <w:vAlign w:val="center"/>
          </w:tcPr>
          <w:p w14:paraId="3AC5C327" w14:textId="4E57F6C6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ברחבה</w:t>
            </w:r>
            <w:r w:rsidR="0002623F" w:rsidRPr="00C741DA">
              <w:rPr>
                <w:rFonts w:ascii="David" w:hAnsi="David" w:cs="David" w:hint="cs"/>
                <w:b/>
                <w:sz w:val="30"/>
                <w:szCs w:val="30"/>
                <w:rtl/>
              </w:rPr>
              <w:t xml:space="preserve"> חיצונית</w:t>
            </w:r>
          </w:p>
        </w:tc>
        <w:tc>
          <w:tcPr>
            <w:tcW w:w="1833" w:type="dxa"/>
            <w:vAlign w:val="center"/>
          </w:tcPr>
          <w:p w14:paraId="4FDC8748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מבנה- קומה אחרונה</w:t>
            </w:r>
          </w:p>
        </w:tc>
        <w:tc>
          <w:tcPr>
            <w:tcW w:w="1727" w:type="dxa"/>
            <w:vAlign w:val="center"/>
          </w:tcPr>
          <w:p w14:paraId="5A3EC65F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במגרש</w:t>
            </w:r>
          </w:p>
        </w:tc>
        <w:tc>
          <w:tcPr>
            <w:tcW w:w="1727" w:type="dxa"/>
          </w:tcPr>
          <w:p w14:paraId="354D15F6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 xml:space="preserve">רחבה </w:t>
            </w:r>
          </w:p>
          <w:p w14:paraId="695043F9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פנימית</w:t>
            </w:r>
          </w:p>
        </w:tc>
      </w:tr>
      <w:tr w:rsidR="0062054C" w:rsidRPr="00C741DA" w14:paraId="6AAFF954" w14:textId="77777777" w:rsidTr="00C741DA">
        <w:trPr>
          <w:trHeight w:val="458"/>
        </w:trPr>
        <w:tc>
          <w:tcPr>
            <w:tcW w:w="3698" w:type="dxa"/>
            <w:vAlign w:val="center"/>
          </w:tcPr>
          <w:p w14:paraId="61504102" w14:textId="77777777" w:rsidR="0062054C" w:rsidRPr="00C741DA" w:rsidRDefault="0062054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9:50-10:00</w:t>
            </w:r>
          </w:p>
        </w:tc>
        <w:tc>
          <w:tcPr>
            <w:tcW w:w="10018" w:type="dxa"/>
            <w:gridSpan w:val="5"/>
            <w:vAlign w:val="center"/>
          </w:tcPr>
          <w:p w14:paraId="09E67F58" w14:textId="7DF6F19C" w:rsidR="0062054C" w:rsidRPr="00C741DA" w:rsidRDefault="0062054C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הפסקת אוכל</w:t>
            </w:r>
          </w:p>
        </w:tc>
      </w:tr>
      <w:tr w:rsidR="0062054C" w:rsidRPr="00C741DA" w14:paraId="3BF3F5F0" w14:textId="77777777" w:rsidTr="00C741DA">
        <w:trPr>
          <w:trHeight w:val="458"/>
        </w:trPr>
        <w:tc>
          <w:tcPr>
            <w:tcW w:w="3698" w:type="dxa"/>
            <w:vAlign w:val="center"/>
          </w:tcPr>
          <w:p w14:paraId="7BFD0BB7" w14:textId="77777777" w:rsidR="0062054C" w:rsidRPr="00C741DA" w:rsidRDefault="0062054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10:00-10:20</w:t>
            </w:r>
          </w:p>
        </w:tc>
        <w:tc>
          <w:tcPr>
            <w:tcW w:w="10018" w:type="dxa"/>
            <w:gridSpan w:val="5"/>
            <w:vAlign w:val="center"/>
          </w:tcPr>
          <w:p w14:paraId="5771987E" w14:textId="4FAA5C69" w:rsidR="0062054C" w:rsidRPr="00C741DA" w:rsidRDefault="0062054C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</w:tr>
      <w:tr w:rsidR="0062054C" w:rsidRPr="00C741DA" w14:paraId="1786985E" w14:textId="77777777" w:rsidTr="00C741DA">
        <w:trPr>
          <w:trHeight w:val="709"/>
        </w:trPr>
        <w:tc>
          <w:tcPr>
            <w:tcW w:w="3698" w:type="dxa"/>
            <w:vAlign w:val="center"/>
          </w:tcPr>
          <w:p w14:paraId="192EBBB3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197" w:type="dxa"/>
            <w:vAlign w:val="center"/>
          </w:tcPr>
          <w:p w14:paraId="30E38EC1" w14:textId="4F7A69EB" w:rsidR="0062054C" w:rsidRPr="00C741DA" w:rsidRDefault="00E72D25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מיכל סוויסה</w:t>
            </w:r>
          </w:p>
        </w:tc>
        <w:tc>
          <w:tcPr>
            <w:tcW w:w="2533" w:type="dxa"/>
            <w:vAlign w:val="center"/>
          </w:tcPr>
          <w:p w14:paraId="24E85BF4" w14:textId="3B26B262" w:rsidR="0062054C" w:rsidRPr="00C741DA" w:rsidRDefault="009C0910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מירית</w:t>
            </w:r>
          </w:p>
        </w:tc>
        <w:tc>
          <w:tcPr>
            <w:tcW w:w="1833" w:type="dxa"/>
            <w:vAlign w:val="center"/>
          </w:tcPr>
          <w:p w14:paraId="20E1EC60" w14:textId="14556F6A" w:rsidR="00281AC6" w:rsidRPr="00C741DA" w:rsidRDefault="003165D1" w:rsidP="009C0910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צופית אלימלך</w:t>
            </w:r>
          </w:p>
          <w:p w14:paraId="474EE07D" w14:textId="3F5B03AE" w:rsidR="00F8194F" w:rsidRPr="00C741DA" w:rsidRDefault="00F8194F" w:rsidP="00E6547A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011C7151" w14:textId="4B78B511" w:rsidR="00F8194F" w:rsidRPr="00C741DA" w:rsidRDefault="003165D1" w:rsidP="00E6547A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תיקי</w:t>
            </w:r>
            <w:r w:rsidR="0020325A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F8194F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קומת הבנים.</w:t>
            </w:r>
          </w:p>
        </w:tc>
        <w:tc>
          <w:tcPr>
            <w:tcW w:w="1727" w:type="dxa"/>
            <w:vAlign w:val="center"/>
          </w:tcPr>
          <w:p w14:paraId="3B33E374" w14:textId="756CD274" w:rsidR="0062054C" w:rsidRPr="00C741DA" w:rsidRDefault="00E72D25" w:rsidP="005C7F32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רבקה פרץ</w:t>
            </w:r>
          </w:p>
        </w:tc>
        <w:tc>
          <w:tcPr>
            <w:tcW w:w="1727" w:type="dxa"/>
            <w:vAlign w:val="center"/>
          </w:tcPr>
          <w:p w14:paraId="50A9A75E" w14:textId="0D846247" w:rsidR="0062054C" w:rsidRPr="00C741DA" w:rsidRDefault="00E72D25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חנה וסרמן</w:t>
            </w:r>
          </w:p>
        </w:tc>
      </w:tr>
      <w:tr w:rsidR="0062054C" w:rsidRPr="00C741DA" w14:paraId="2BB73056" w14:textId="77777777" w:rsidTr="00C741DA">
        <w:trPr>
          <w:trHeight w:val="458"/>
        </w:trPr>
        <w:tc>
          <w:tcPr>
            <w:tcW w:w="3698" w:type="dxa"/>
            <w:vAlign w:val="center"/>
          </w:tcPr>
          <w:p w14:paraId="2190121C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11:45-12:00</w:t>
            </w:r>
          </w:p>
        </w:tc>
        <w:tc>
          <w:tcPr>
            <w:tcW w:w="8291" w:type="dxa"/>
            <w:gridSpan w:val="4"/>
            <w:vAlign w:val="center"/>
          </w:tcPr>
          <w:p w14:paraId="2F138C59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  <w:tc>
          <w:tcPr>
            <w:tcW w:w="1727" w:type="dxa"/>
            <w:vAlign w:val="center"/>
          </w:tcPr>
          <w:p w14:paraId="1BFBF372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</w:p>
        </w:tc>
      </w:tr>
      <w:tr w:rsidR="0062054C" w:rsidRPr="00C741DA" w14:paraId="596232C2" w14:textId="77777777" w:rsidTr="00C741DA">
        <w:trPr>
          <w:trHeight w:val="695"/>
        </w:trPr>
        <w:tc>
          <w:tcPr>
            <w:tcW w:w="3698" w:type="dxa"/>
            <w:vAlign w:val="center"/>
          </w:tcPr>
          <w:p w14:paraId="2DC61781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197" w:type="dxa"/>
            <w:vAlign w:val="center"/>
          </w:tcPr>
          <w:p w14:paraId="2380758C" w14:textId="0CB1C2A9" w:rsidR="0062054C" w:rsidRPr="00C741DA" w:rsidRDefault="009C0910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נועה .א</w:t>
            </w:r>
          </w:p>
        </w:tc>
        <w:tc>
          <w:tcPr>
            <w:tcW w:w="2533" w:type="dxa"/>
            <w:vAlign w:val="center"/>
          </w:tcPr>
          <w:p w14:paraId="122A52DB" w14:textId="5FDAD0C9" w:rsidR="0062054C" w:rsidRPr="00C741DA" w:rsidRDefault="009C0910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חדוה דיין</w:t>
            </w:r>
          </w:p>
        </w:tc>
        <w:tc>
          <w:tcPr>
            <w:tcW w:w="1833" w:type="dxa"/>
            <w:vAlign w:val="center"/>
          </w:tcPr>
          <w:p w14:paraId="62FCFE0F" w14:textId="5886EFFC" w:rsidR="00CC77EE" w:rsidRPr="00C741DA" w:rsidRDefault="0002623F" w:rsidP="009C0910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E72D25" w:rsidRPr="00C741DA">
              <w:rPr>
                <w:rFonts w:ascii="David" w:hAnsi="David" w:cs="David" w:hint="cs"/>
                <w:sz w:val="30"/>
                <w:szCs w:val="30"/>
                <w:rtl/>
              </w:rPr>
              <w:t>רחלי מאמו</w:t>
            </w:r>
          </w:p>
          <w:p w14:paraId="3FB50DA4" w14:textId="5E13875C" w:rsidR="0062054C" w:rsidRPr="00C741DA" w:rsidRDefault="00CC77EE" w:rsidP="009C0910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  <w:r w:rsidR="009E7641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E72D25" w:rsidRPr="00C741DA">
              <w:rPr>
                <w:rFonts w:ascii="David" w:hAnsi="David" w:cs="David" w:hint="cs"/>
                <w:sz w:val="30"/>
                <w:szCs w:val="30"/>
                <w:rtl/>
              </w:rPr>
              <w:t>שיר</w:t>
            </w:r>
          </w:p>
          <w:p w14:paraId="7CB94A9C" w14:textId="6F262E8F" w:rsidR="00281AC6" w:rsidRPr="00C741DA" w:rsidRDefault="00CC77EE" w:rsidP="00CC77EE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קומת הבנים.</w:t>
            </w:r>
          </w:p>
        </w:tc>
        <w:tc>
          <w:tcPr>
            <w:tcW w:w="1727" w:type="dxa"/>
            <w:vAlign w:val="center"/>
          </w:tcPr>
          <w:p w14:paraId="6B704592" w14:textId="40EB2AF2" w:rsidR="0062054C" w:rsidRPr="00C741DA" w:rsidRDefault="009C0910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נעמי</w:t>
            </w:r>
          </w:p>
        </w:tc>
        <w:tc>
          <w:tcPr>
            <w:tcW w:w="1727" w:type="dxa"/>
            <w:vAlign w:val="center"/>
          </w:tcPr>
          <w:p w14:paraId="4D29D877" w14:textId="2CE046D3" w:rsidR="0062054C" w:rsidRPr="00C741DA" w:rsidRDefault="009C0910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הילה שמר</w:t>
            </w:r>
          </w:p>
        </w:tc>
      </w:tr>
      <w:tr w:rsidR="0062054C" w:rsidRPr="00C741DA" w14:paraId="3C71AFF5" w14:textId="77777777" w:rsidTr="00C741DA">
        <w:trPr>
          <w:trHeight w:val="695"/>
        </w:trPr>
        <w:tc>
          <w:tcPr>
            <w:tcW w:w="3698" w:type="dxa"/>
            <w:vAlign w:val="center"/>
          </w:tcPr>
          <w:p w14:paraId="27421B0A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הפסקת 13:30</w:t>
            </w:r>
          </w:p>
        </w:tc>
        <w:tc>
          <w:tcPr>
            <w:tcW w:w="10018" w:type="dxa"/>
            <w:gridSpan w:val="5"/>
            <w:vAlign w:val="center"/>
          </w:tcPr>
          <w:p w14:paraId="51F4EE95" w14:textId="65BA5966" w:rsidR="0062054C" w:rsidRPr="00C741DA" w:rsidRDefault="00EC07A4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אשר בן יונה</w:t>
            </w:r>
          </w:p>
        </w:tc>
      </w:tr>
      <w:tr w:rsidR="0062054C" w:rsidRPr="00C741DA" w14:paraId="119D6F14" w14:textId="77777777" w:rsidTr="00C741DA">
        <w:trPr>
          <w:trHeight w:val="695"/>
        </w:trPr>
        <w:tc>
          <w:tcPr>
            <w:tcW w:w="3698" w:type="dxa"/>
            <w:vAlign w:val="center"/>
          </w:tcPr>
          <w:p w14:paraId="70781E12" w14:textId="77777777" w:rsidR="0062054C" w:rsidRPr="00C741DA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הסעות 13:30</w:t>
            </w:r>
          </w:p>
        </w:tc>
        <w:tc>
          <w:tcPr>
            <w:tcW w:w="10018" w:type="dxa"/>
            <w:gridSpan w:val="5"/>
            <w:vAlign w:val="center"/>
          </w:tcPr>
          <w:p w14:paraId="21994FF7" w14:textId="258C934D" w:rsidR="0062054C" w:rsidRPr="00C741DA" w:rsidRDefault="00E72D25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אביטל</w:t>
            </w:r>
          </w:p>
        </w:tc>
      </w:tr>
    </w:tbl>
    <w:p w14:paraId="5FBB1C85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</w:p>
    <w:p w14:paraId="054913D2" w14:textId="29EB9B1A" w:rsidR="00D3426C" w:rsidRPr="0062054C" w:rsidRDefault="00CC77EE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  <w:r>
        <w:rPr>
          <w:rFonts w:ascii="David" w:hAnsi="David" w:cs="David" w:hint="cs"/>
          <w:sz w:val="30"/>
          <w:szCs w:val="30"/>
          <w:rtl/>
        </w:rPr>
        <w:t>בס"ד</w:t>
      </w:r>
    </w:p>
    <w:p w14:paraId="744B4175" w14:textId="5FC7B1DC" w:rsidR="00D3426C" w:rsidRPr="0020325A" w:rsidRDefault="00D3426C" w:rsidP="0020325A">
      <w:pPr>
        <w:bidi w:val="0"/>
        <w:spacing w:after="0" w:line="240" w:lineRule="auto"/>
        <w:jc w:val="center"/>
        <w:rPr>
          <w:rFonts w:ascii="David" w:hAnsi="David" w:cs="David"/>
          <w:sz w:val="30"/>
          <w:szCs w:val="30"/>
        </w:rPr>
      </w:pPr>
      <w:r w:rsidRPr="0074371E">
        <w:rPr>
          <w:rFonts w:ascii="David" w:hAnsi="David" w:cs="David"/>
          <w:bCs/>
          <w:sz w:val="32"/>
          <w:szCs w:val="32"/>
          <w:u w:val="single"/>
          <w:rtl/>
        </w:rPr>
        <w:t>תורני הפסקות- יום שלישי</w:t>
      </w:r>
    </w:p>
    <w:p w14:paraId="061B26C2" w14:textId="29C6ACAF" w:rsidR="00D3426C" w:rsidRPr="0062054C" w:rsidRDefault="00D3426C" w:rsidP="00EC07A4">
      <w:pPr>
        <w:spacing w:after="60" w:line="240" w:lineRule="auto"/>
        <w:rPr>
          <w:rFonts w:ascii="David" w:hAnsi="David" w:cs="David"/>
          <w:b/>
          <w:sz w:val="30"/>
          <w:szCs w:val="30"/>
        </w:rPr>
      </w:pPr>
      <w:r w:rsidRPr="0062054C">
        <w:rPr>
          <w:rFonts w:ascii="David" w:hAnsi="David" w:cs="David"/>
          <w:b/>
          <w:sz w:val="30"/>
          <w:szCs w:val="30"/>
          <w:rtl/>
        </w:rPr>
        <w:t xml:space="preserve">                תורנות בוקר</w:t>
      </w:r>
      <w:r w:rsidR="003C1353">
        <w:rPr>
          <w:rFonts w:ascii="David" w:hAnsi="David" w:cs="David" w:hint="cs"/>
          <w:b/>
          <w:sz w:val="30"/>
          <w:szCs w:val="30"/>
          <w:rtl/>
        </w:rPr>
        <w:t xml:space="preserve">- </w:t>
      </w:r>
      <w:r w:rsidR="00EC07A4">
        <w:rPr>
          <w:rFonts w:ascii="David" w:hAnsi="David" w:cs="David" w:hint="cs"/>
          <w:b/>
          <w:sz w:val="30"/>
          <w:szCs w:val="30"/>
          <w:rtl/>
        </w:rPr>
        <w:t>שרה עמור</w:t>
      </w:r>
    </w:p>
    <w:tbl>
      <w:tblPr>
        <w:bidiVisual/>
        <w:tblW w:w="13489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7"/>
        <w:gridCol w:w="2024"/>
        <w:gridCol w:w="2334"/>
        <w:gridCol w:w="1689"/>
        <w:gridCol w:w="1591"/>
        <w:gridCol w:w="2444"/>
      </w:tblGrid>
      <w:tr w:rsidR="00D3426C" w:rsidRPr="00C741DA" w14:paraId="4245DB3D" w14:textId="77777777" w:rsidTr="00C741DA">
        <w:trPr>
          <w:trHeight w:val="490"/>
        </w:trPr>
        <w:tc>
          <w:tcPr>
            <w:tcW w:w="3407" w:type="dxa"/>
            <w:vAlign w:val="center"/>
          </w:tcPr>
          <w:p w14:paraId="5AAAA0B0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</w:p>
        </w:tc>
        <w:tc>
          <w:tcPr>
            <w:tcW w:w="2024" w:type="dxa"/>
            <w:vAlign w:val="center"/>
          </w:tcPr>
          <w:p w14:paraId="5EE37353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במסלול ריצה</w:t>
            </w:r>
          </w:p>
        </w:tc>
        <w:tc>
          <w:tcPr>
            <w:tcW w:w="2334" w:type="dxa"/>
            <w:vAlign w:val="center"/>
          </w:tcPr>
          <w:p w14:paraId="56CC2CDD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ברחבה</w:t>
            </w:r>
          </w:p>
        </w:tc>
        <w:tc>
          <w:tcPr>
            <w:tcW w:w="1689" w:type="dxa"/>
            <w:vAlign w:val="center"/>
          </w:tcPr>
          <w:p w14:paraId="71E201D5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מבנה- קומה אחרונה</w:t>
            </w:r>
          </w:p>
        </w:tc>
        <w:tc>
          <w:tcPr>
            <w:tcW w:w="1591" w:type="dxa"/>
            <w:vAlign w:val="center"/>
          </w:tcPr>
          <w:p w14:paraId="066D49A2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במגרש</w:t>
            </w:r>
          </w:p>
        </w:tc>
        <w:tc>
          <w:tcPr>
            <w:tcW w:w="2444" w:type="dxa"/>
          </w:tcPr>
          <w:p w14:paraId="29AE8C11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רחבה</w:t>
            </w:r>
          </w:p>
          <w:p w14:paraId="28403534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פנימית</w:t>
            </w:r>
          </w:p>
        </w:tc>
      </w:tr>
      <w:tr w:rsidR="00F41428" w:rsidRPr="00C741DA" w14:paraId="57BD51B5" w14:textId="77777777" w:rsidTr="00C741DA">
        <w:trPr>
          <w:trHeight w:val="490"/>
        </w:trPr>
        <w:tc>
          <w:tcPr>
            <w:tcW w:w="3407" w:type="dxa"/>
            <w:vAlign w:val="center"/>
          </w:tcPr>
          <w:p w14:paraId="0CF89AB7" w14:textId="77777777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9:50-10:00</w:t>
            </w:r>
          </w:p>
        </w:tc>
        <w:tc>
          <w:tcPr>
            <w:tcW w:w="10082" w:type="dxa"/>
            <w:gridSpan w:val="5"/>
            <w:vAlign w:val="center"/>
          </w:tcPr>
          <w:p w14:paraId="0C69F3DE" w14:textId="74BE7857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הפסקת אוכל</w:t>
            </w:r>
          </w:p>
        </w:tc>
      </w:tr>
      <w:tr w:rsidR="00F41428" w:rsidRPr="00C741DA" w14:paraId="460B5B55" w14:textId="77777777" w:rsidTr="00C741DA">
        <w:trPr>
          <w:trHeight w:val="490"/>
        </w:trPr>
        <w:tc>
          <w:tcPr>
            <w:tcW w:w="3407" w:type="dxa"/>
            <w:vAlign w:val="center"/>
          </w:tcPr>
          <w:p w14:paraId="14F4603A" w14:textId="77777777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10:00-10:20</w:t>
            </w:r>
          </w:p>
        </w:tc>
        <w:tc>
          <w:tcPr>
            <w:tcW w:w="10082" w:type="dxa"/>
            <w:gridSpan w:val="5"/>
            <w:vAlign w:val="center"/>
          </w:tcPr>
          <w:p w14:paraId="1F7E2983" w14:textId="740C8586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</w:tr>
      <w:tr w:rsidR="003C1353" w:rsidRPr="00C741DA" w14:paraId="007719AA" w14:textId="77777777" w:rsidTr="00C741DA">
        <w:trPr>
          <w:trHeight w:val="758"/>
        </w:trPr>
        <w:tc>
          <w:tcPr>
            <w:tcW w:w="3407" w:type="dxa"/>
            <w:vAlign w:val="center"/>
          </w:tcPr>
          <w:p w14:paraId="3CBBB66D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085258AE" w14:textId="45D915C1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חנה וסרמן</w:t>
            </w:r>
          </w:p>
        </w:tc>
        <w:tc>
          <w:tcPr>
            <w:tcW w:w="2334" w:type="dxa"/>
            <w:vAlign w:val="center"/>
          </w:tcPr>
          <w:p w14:paraId="5A20BFF6" w14:textId="67DD6C94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נועה .א</w:t>
            </w:r>
          </w:p>
        </w:tc>
        <w:tc>
          <w:tcPr>
            <w:tcW w:w="1689" w:type="dxa"/>
            <w:vAlign w:val="center"/>
          </w:tcPr>
          <w:p w14:paraId="29DF4FF0" w14:textId="31F4E2AB" w:rsidR="00281AC6" w:rsidRPr="00C741DA" w:rsidRDefault="00EC07A4" w:rsidP="00C9548F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חנה .ש </w:t>
            </w:r>
          </w:p>
          <w:p w14:paraId="6381ECDE" w14:textId="7447D6EE" w:rsidR="00CC77EE" w:rsidRPr="00C741DA" w:rsidRDefault="00CC77EE" w:rsidP="00C9548F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35711569" w14:textId="288A64A6" w:rsidR="0020325A" w:rsidRPr="00C741DA" w:rsidRDefault="0020325A" w:rsidP="00C9548F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מיכל עטיה</w:t>
            </w:r>
            <w:r w:rsidR="00CC77EE" w:rsidRPr="00C741DA">
              <w:rPr>
                <w:rFonts w:ascii="David" w:hAnsi="David" w:cs="David" w:hint="cs"/>
                <w:sz w:val="30"/>
                <w:szCs w:val="30"/>
                <w:rtl/>
              </w:rPr>
              <w:t>-</w:t>
            </w:r>
            <w:r w:rsidR="00CC77EE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קומת הבנים.</w:t>
            </w:r>
          </w:p>
        </w:tc>
        <w:tc>
          <w:tcPr>
            <w:tcW w:w="1591" w:type="dxa"/>
            <w:vAlign w:val="center"/>
          </w:tcPr>
          <w:p w14:paraId="4E4F3D34" w14:textId="6132FE58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רחל </w:t>
            </w:r>
            <w:proofErr w:type="spellStart"/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סטחי</w:t>
            </w:r>
            <w:proofErr w:type="spellEnd"/>
          </w:p>
        </w:tc>
        <w:tc>
          <w:tcPr>
            <w:tcW w:w="2444" w:type="dxa"/>
            <w:vAlign w:val="center"/>
          </w:tcPr>
          <w:p w14:paraId="50EBC87C" w14:textId="237F0349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נעמי </w:t>
            </w:r>
          </w:p>
        </w:tc>
      </w:tr>
      <w:tr w:rsidR="003C1353" w:rsidRPr="00C741DA" w14:paraId="789D1FC1" w14:textId="77777777" w:rsidTr="00C741DA">
        <w:trPr>
          <w:trHeight w:val="490"/>
        </w:trPr>
        <w:tc>
          <w:tcPr>
            <w:tcW w:w="3407" w:type="dxa"/>
            <w:vAlign w:val="center"/>
          </w:tcPr>
          <w:p w14:paraId="74202F59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11:45-12:00</w:t>
            </w:r>
          </w:p>
        </w:tc>
        <w:tc>
          <w:tcPr>
            <w:tcW w:w="7638" w:type="dxa"/>
            <w:gridSpan w:val="4"/>
            <w:vAlign w:val="center"/>
          </w:tcPr>
          <w:p w14:paraId="11C56A10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  <w:tc>
          <w:tcPr>
            <w:tcW w:w="2444" w:type="dxa"/>
            <w:vAlign w:val="center"/>
          </w:tcPr>
          <w:p w14:paraId="5D82A913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</w:p>
        </w:tc>
      </w:tr>
      <w:tr w:rsidR="003C1353" w:rsidRPr="00C741DA" w14:paraId="2E1A4BAC" w14:textId="77777777" w:rsidTr="00C741DA">
        <w:trPr>
          <w:trHeight w:val="743"/>
        </w:trPr>
        <w:tc>
          <w:tcPr>
            <w:tcW w:w="3407" w:type="dxa"/>
            <w:vAlign w:val="center"/>
          </w:tcPr>
          <w:p w14:paraId="3ED837DC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07E3B96F" w14:textId="5478E1C5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proofErr w:type="spellStart"/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יסכה</w:t>
            </w:r>
            <w:proofErr w:type="spellEnd"/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 לוי</w:t>
            </w:r>
          </w:p>
        </w:tc>
        <w:tc>
          <w:tcPr>
            <w:tcW w:w="2334" w:type="dxa"/>
            <w:vAlign w:val="center"/>
          </w:tcPr>
          <w:p w14:paraId="464D87E1" w14:textId="46ADEA98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הדסה דוד</w:t>
            </w:r>
          </w:p>
        </w:tc>
        <w:tc>
          <w:tcPr>
            <w:tcW w:w="1689" w:type="dxa"/>
            <w:vAlign w:val="center"/>
          </w:tcPr>
          <w:p w14:paraId="42FD90F3" w14:textId="472D93F7" w:rsidR="00281AC6" w:rsidRPr="00C741DA" w:rsidRDefault="00EC07A4" w:rsidP="00CC77EE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אפרת-</w:t>
            </w:r>
            <w:r w:rsidR="00CC77EE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27629131" w14:textId="4475AF78" w:rsidR="00CC77EE" w:rsidRPr="00C741DA" w:rsidRDefault="00EC07A4" w:rsidP="00281AC6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דליה</w:t>
            </w:r>
            <w:r w:rsidR="00CC77EE" w:rsidRPr="00C741DA">
              <w:rPr>
                <w:rFonts w:ascii="David" w:hAnsi="David" w:cs="David" w:hint="cs"/>
                <w:sz w:val="30"/>
                <w:szCs w:val="30"/>
                <w:rtl/>
              </w:rPr>
              <w:t>-</w:t>
            </w:r>
            <w:r w:rsidR="00CC77EE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קומת הבנים.</w:t>
            </w:r>
          </w:p>
        </w:tc>
        <w:tc>
          <w:tcPr>
            <w:tcW w:w="1591" w:type="dxa"/>
            <w:vAlign w:val="center"/>
          </w:tcPr>
          <w:p w14:paraId="0B68BF19" w14:textId="04625B31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קרן</w:t>
            </w:r>
          </w:p>
        </w:tc>
        <w:tc>
          <w:tcPr>
            <w:tcW w:w="2444" w:type="dxa"/>
            <w:vAlign w:val="center"/>
          </w:tcPr>
          <w:p w14:paraId="4C77E1B2" w14:textId="6053CA6A" w:rsidR="003C1353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מלי</w:t>
            </w:r>
          </w:p>
        </w:tc>
      </w:tr>
      <w:tr w:rsidR="00F41428" w:rsidRPr="00C741DA" w14:paraId="700A053B" w14:textId="77777777" w:rsidTr="00C741DA">
        <w:trPr>
          <w:trHeight w:val="743"/>
        </w:trPr>
        <w:tc>
          <w:tcPr>
            <w:tcW w:w="3407" w:type="dxa"/>
            <w:vAlign w:val="center"/>
          </w:tcPr>
          <w:p w14:paraId="41D5CF70" w14:textId="77777777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הפסקת 13:30</w:t>
            </w:r>
          </w:p>
        </w:tc>
        <w:tc>
          <w:tcPr>
            <w:tcW w:w="10082" w:type="dxa"/>
            <w:gridSpan w:val="5"/>
            <w:vAlign w:val="center"/>
          </w:tcPr>
          <w:p w14:paraId="583E7B38" w14:textId="09892AF0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ליר</w:t>
            </w:r>
            <w:r w:rsidR="00EC07A4" w:rsidRPr="00C741DA">
              <w:rPr>
                <w:rFonts w:ascii="David" w:hAnsi="David" w:cs="David" w:hint="cs"/>
                <w:sz w:val="30"/>
                <w:szCs w:val="30"/>
                <w:rtl/>
              </w:rPr>
              <w:t>ו</w:t>
            </w: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ן</w:t>
            </w:r>
          </w:p>
        </w:tc>
      </w:tr>
      <w:tr w:rsidR="00F41428" w:rsidRPr="00C741DA" w14:paraId="7A315267" w14:textId="77777777" w:rsidTr="00C741DA">
        <w:trPr>
          <w:trHeight w:val="743"/>
        </w:trPr>
        <w:tc>
          <w:tcPr>
            <w:tcW w:w="3407" w:type="dxa"/>
            <w:vAlign w:val="center"/>
          </w:tcPr>
          <w:p w14:paraId="4B77AC3B" w14:textId="77777777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הסעות 13:30</w:t>
            </w:r>
          </w:p>
        </w:tc>
        <w:tc>
          <w:tcPr>
            <w:tcW w:w="10082" w:type="dxa"/>
            <w:gridSpan w:val="5"/>
            <w:vAlign w:val="center"/>
          </w:tcPr>
          <w:p w14:paraId="1C1C067B" w14:textId="0F2269C0" w:rsidR="00F41428" w:rsidRPr="00C741DA" w:rsidRDefault="00EC07A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תמר קלר ותמר </w:t>
            </w:r>
            <w:proofErr w:type="spellStart"/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אלמקייס</w:t>
            </w:r>
            <w:proofErr w:type="spellEnd"/>
          </w:p>
        </w:tc>
      </w:tr>
    </w:tbl>
    <w:p w14:paraId="090EAB77" w14:textId="2CB616C7" w:rsidR="00D3426C" w:rsidRPr="00C741DA" w:rsidRDefault="00D3426C" w:rsidP="00C741DA">
      <w:pPr>
        <w:bidi w:val="0"/>
        <w:spacing w:after="0" w:line="240" w:lineRule="auto"/>
        <w:jc w:val="center"/>
        <w:rPr>
          <w:rFonts w:ascii="David" w:hAnsi="David" w:cs="David"/>
          <w:sz w:val="30"/>
          <w:szCs w:val="30"/>
        </w:rPr>
      </w:pPr>
      <w:r w:rsidRPr="00F41428">
        <w:rPr>
          <w:rFonts w:ascii="David" w:hAnsi="David" w:cs="David"/>
          <w:bCs/>
          <w:sz w:val="32"/>
          <w:szCs w:val="32"/>
          <w:u w:val="single"/>
          <w:rtl/>
        </w:rPr>
        <w:lastRenderedPageBreak/>
        <w:t>תורני הפסקות- יום רביעי</w:t>
      </w:r>
    </w:p>
    <w:p w14:paraId="12D4B426" w14:textId="59B62333" w:rsidR="00D3426C" w:rsidRPr="0062054C" w:rsidRDefault="00D3426C" w:rsidP="00A42365">
      <w:pPr>
        <w:spacing w:after="60" w:line="240" w:lineRule="auto"/>
        <w:rPr>
          <w:rFonts w:ascii="David" w:hAnsi="David" w:cs="David"/>
          <w:b/>
          <w:sz w:val="30"/>
          <w:szCs w:val="30"/>
        </w:rPr>
      </w:pPr>
      <w:r w:rsidRPr="0062054C">
        <w:rPr>
          <w:rFonts w:ascii="David" w:hAnsi="David" w:cs="David"/>
          <w:b/>
          <w:sz w:val="30"/>
          <w:szCs w:val="30"/>
          <w:rtl/>
        </w:rPr>
        <w:t xml:space="preserve">                תורנות בוקר- </w:t>
      </w:r>
      <w:r w:rsidR="00A42365">
        <w:rPr>
          <w:rFonts w:ascii="David" w:hAnsi="David" w:cs="David" w:hint="cs"/>
          <w:b/>
          <w:sz w:val="30"/>
          <w:szCs w:val="30"/>
          <w:rtl/>
        </w:rPr>
        <w:t>הילה שמר</w:t>
      </w:r>
    </w:p>
    <w:tbl>
      <w:tblPr>
        <w:bidiVisual/>
        <w:tblW w:w="13347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7"/>
        <w:gridCol w:w="2024"/>
        <w:gridCol w:w="2334"/>
        <w:gridCol w:w="1689"/>
        <w:gridCol w:w="1591"/>
        <w:gridCol w:w="2302"/>
      </w:tblGrid>
      <w:tr w:rsidR="00D3426C" w:rsidRPr="00C741DA" w14:paraId="3872F7D9" w14:textId="77777777" w:rsidTr="00C741DA">
        <w:trPr>
          <w:trHeight w:val="490"/>
        </w:trPr>
        <w:tc>
          <w:tcPr>
            <w:tcW w:w="3407" w:type="dxa"/>
            <w:vAlign w:val="center"/>
          </w:tcPr>
          <w:p w14:paraId="050FC6F6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</w:p>
        </w:tc>
        <w:tc>
          <w:tcPr>
            <w:tcW w:w="2024" w:type="dxa"/>
            <w:vAlign w:val="center"/>
          </w:tcPr>
          <w:p w14:paraId="495084D6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במסלול ריצה</w:t>
            </w:r>
          </w:p>
        </w:tc>
        <w:tc>
          <w:tcPr>
            <w:tcW w:w="2334" w:type="dxa"/>
            <w:vAlign w:val="center"/>
          </w:tcPr>
          <w:p w14:paraId="3104EBCC" w14:textId="57F056C5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ברחבה</w:t>
            </w:r>
            <w:r w:rsidR="00F83CCD" w:rsidRPr="00C741DA">
              <w:rPr>
                <w:rFonts w:ascii="David" w:hAnsi="David" w:cs="David" w:hint="cs"/>
                <w:b/>
                <w:sz w:val="30"/>
                <w:szCs w:val="30"/>
                <w:rtl/>
              </w:rPr>
              <w:t xml:space="preserve"> החיצונית</w:t>
            </w:r>
          </w:p>
        </w:tc>
        <w:tc>
          <w:tcPr>
            <w:tcW w:w="1689" w:type="dxa"/>
            <w:vAlign w:val="center"/>
          </w:tcPr>
          <w:p w14:paraId="24D6B3B9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מבנה- קומה אחרונה</w:t>
            </w:r>
          </w:p>
        </w:tc>
        <w:tc>
          <w:tcPr>
            <w:tcW w:w="1591" w:type="dxa"/>
            <w:vAlign w:val="center"/>
          </w:tcPr>
          <w:p w14:paraId="5BB9860A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במגרש</w:t>
            </w:r>
          </w:p>
        </w:tc>
        <w:tc>
          <w:tcPr>
            <w:tcW w:w="2302" w:type="dxa"/>
          </w:tcPr>
          <w:p w14:paraId="7758128F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 xml:space="preserve">רחבה </w:t>
            </w:r>
          </w:p>
          <w:p w14:paraId="08CCEB7E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פנימית</w:t>
            </w:r>
          </w:p>
        </w:tc>
      </w:tr>
      <w:tr w:rsidR="00F41428" w:rsidRPr="00C741DA" w14:paraId="5C9BD8A8" w14:textId="77777777" w:rsidTr="00C741DA">
        <w:trPr>
          <w:trHeight w:val="490"/>
        </w:trPr>
        <w:tc>
          <w:tcPr>
            <w:tcW w:w="3407" w:type="dxa"/>
            <w:vAlign w:val="center"/>
          </w:tcPr>
          <w:p w14:paraId="2D9B06B7" w14:textId="77777777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9:50-10:00</w:t>
            </w:r>
          </w:p>
        </w:tc>
        <w:tc>
          <w:tcPr>
            <w:tcW w:w="9940" w:type="dxa"/>
            <w:gridSpan w:val="5"/>
            <w:vAlign w:val="center"/>
          </w:tcPr>
          <w:p w14:paraId="2E4D0A96" w14:textId="329DC832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הפסקת אוכל</w:t>
            </w:r>
          </w:p>
        </w:tc>
      </w:tr>
      <w:tr w:rsidR="00F41428" w:rsidRPr="00C741DA" w14:paraId="281776F9" w14:textId="77777777" w:rsidTr="00C741DA">
        <w:trPr>
          <w:trHeight w:val="490"/>
        </w:trPr>
        <w:tc>
          <w:tcPr>
            <w:tcW w:w="3407" w:type="dxa"/>
            <w:vAlign w:val="center"/>
          </w:tcPr>
          <w:p w14:paraId="61D39FC3" w14:textId="77777777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10:00-10:20</w:t>
            </w:r>
          </w:p>
        </w:tc>
        <w:tc>
          <w:tcPr>
            <w:tcW w:w="9940" w:type="dxa"/>
            <w:gridSpan w:val="5"/>
            <w:vAlign w:val="center"/>
          </w:tcPr>
          <w:p w14:paraId="67AE62F6" w14:textId="1EBCDB1B" w:rsidR="00F41428" w:rsidRPr="00C741DA" w:rsidRDefault="00F41428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</w:tr>
      <w:tr w:rsidR="003C1353" w:rsidRPr="00C741DA" w14:paraId="3445BA00" w14:textId="77777777" w:rsidTr="00C741DA">
        <w:trPr>
          <w:trHeight w:val="758"/>
        </w:trPr>
        <w:tc>
          <w:tcPr>
            <w:tcW w:w="3407" w:type="dxa"/>
            <w:vAlign w:val="center"/>
          </w:tcPr>
          <w:p w14:paraId="273BEEBF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4142E962" w14:textId="3E69A87C" w:rsidR="003C1353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חדוה</w:t>
            </w:r>
          </w:p>
        </w:tc>
        <w:tc>
          <w:tcPr>
            <w:tcW w:w="2334" w:type="dxa"/>
            <w:vAlign w:val="center"/>
          </w:tcPr>
          <w:p w14:paraId="3F001FD4" w14:textId="03EF9185" w:rsidR="003C1353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מיכל </w:t>
            </w:r>
            <w:proofErr w:type="spellStart"/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למפ</w:t>
            </w:r>
            <w:proofErr w:type="spellEnd"/>
          </w:p>
        </w:tc>
        <w:tc>
          <w:tcPr>
            <w:tcW w:w="1689" w:type="dxa"/>
            <w:vAlign w:val="center"/>
          </w:tcPr>
          <w:p w14:paraId="4BEA5B87" w14:textId="415FD193" w:rsidR="00A42365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אחינועם</w:t>
            </w:r>
            <w:r w:rsidR="003165D1">
              <w:rPr>
                <w:rFonts w:ascii="David" w:hAnsi="David" w:cs="David" w:hint="cs"/>
                <w:sz w:val="30"/>
                <w:szCs w:val="30"/>
                <w:rtl/>
              </w:rPr>
              <w:t xml:space="preserve"> </w:t>
            </w:r>
            <w:proofErr w:type="spellStart"/>
            <w:r w:rsidR="003165D1">
              <w:rPr>
                <w:rFonts w:ascii="David" w:hAnsi="David" w:cs="David" w:hint="cs"/>
                <w:sz w:val="30"/>
                <w:szCs w:val="30"/>
                <w:rtl/>
              </w:rPr>
              <w:t>ואורנית</w:t>
            </w:r>
            <w:proofErr w:type="spellEnd"/>
          </w:p>
          <w:p w14:paraId="378BFA00" w14:textId="06D24694" w:rsidR="00CC77EE" w:rsidRPr="00C741DA" w:rsidRDefault="00CC77EE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02D1EFF2" w14:textId="0C4B4E20" w:rsidR="0020325A" w:rsidRPr="00C741DA" w:rsidRDefault="00CC77EE" w:rsidP="00A42365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עדי בנימיני-</w:t>
            </w:r>
            <w:r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 xml:space="preserve">קומה </w:t>
            </w:r>
            <w:r w:rsidR="00A42365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תחתונה</w:t>
            </w:r>
          </w:p>
        </w:tc>
        <w:tc>
          <w:tcPr>
            <w:tcW w:w="1591" w:type="dxa"/>
            <w:vAlign w:val="center"/>
          </w:tcPr>
          <w:p w14:paraId="4AEEC7EB" w14:textId="493157F5" w:rsidR="003C1353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אשר בן יונה</w:t>
            </w:r>
          </w:p>
        </w:tc>
        <w:tc>
          <w:tcPr>
            <w:tcW w:w="2302" w:type="dxa"/>
            <w:vAlign w:val="center"/>
          </w:tcPr>
          <w:p w14:paraId="45785445" w14:textId="08D93E7E" w:rsidR="003C1353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מלי</w:t>
            </w:r>
          </w:p>
        </w:tc>
      </w:tr>
      <w:tr w:rsidR="00F41428" w:rsidRPr="00C741DA" w14:paraId="6CC26D10" w14:textId="77777777" w:rsidTr="00C741DA">
        <w:trPr>
          <w:trHeight w:val="490"/>
        </w:trPr>
        <w:tc>
          <w:tcPr>
            <w:tcW w:w="3407" w:type="dxa"/>
            <w:vAlign w:val="center"/>
          </w:tcPr>
          <w:p w14:paraId="71FD7128" w14:textId="77777777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</w:rPr>
              <w:t>11:45-12:00</w:t>
            </w:r>
          </w:p>
        </w:tc>
        <w:tc>
          <w:tcPr>
            <w:tcW w:w="9940" w:type="dxa"/>
            <w:gridSpan w:val="5"/>
            <w:vAlign w:val="center"/>
          </w:tcPr>
          <w:p w14:paraId="2C5C51FF" w14:textId="7898C198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</w:tr>
      <w:tr w:rsidR="003C1353" w:rsidRPr="00C741DA" w14:paraId="2D879ABC" w14:textId="77777777" w:rsidTr="00C741DA">
        <w:trPr>
          <w:trHeight w:val="743"/>
        </w:trPr>
        <w:tc>
          <w:tcPr>
            <w:tcW w:w="3407" w:type="dxa"/>
            <w:vAlign w:val="center"/>
          </w:tcPr>
          <w:p w14:paraId="79DEFF50" w14:textId="77777777" w:rsidR="003C1353" w:rsidRPr="00C741DA" w:rsidRDefault="003C1353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7AF58DAE" w14:textId="0071EC36" w:rsidR="003C1353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הדסה דוד</w:t>
            </w:r>
          </w:p>
        </w:tc>
        <w:tc>
          <w:tcPr>
            <w:tcW w:w="2334" w:type="dxa"/>
            <w:vAlign w:val="center"/>
          </w:tcPr>
          <w:p w14:paraId="39494286" w14:textId="3B8C89B7" w:rsidR="003C1353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מלכה</w:t>
            </w:r>
          </w:p>
        </w:tc>
        <w:tc>
          <w:tcPr>
            <w:tcW w:w="1689" w:type="dxa"/>
            <w:vAlign w:val="center"/>
          </w:tcPr>
          <w:p w14:paraId="0832A1A5" w14:textId="13F7DC8E" w:rsidR="003C1353" w:rsidRPr="00C741DA" w:rsidRDefault="00A42365" w:rsidP="00CC77EE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שפרה</w:t>
            </w:r>
            <w:r w:rsidR="00CC77EE" w:rsidRPr="00C741D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4A89E153" w14:textId="36E3CEB5" w:rsidR="00CC77EE" w:rsidRPr="00C741DA" w:rsidRDefault="00A42365" w:rsidP="00CC77EE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תמר .א</w:t>
            </w:r>
            <w:r w:rsidR="00CC77EE" w:rsidRPr="00C741D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 xml:space="preserve">קומה </w:t>
            </w:r>
            <w:r w:rsidR="003165D1">
              <w:rPr>
                <w:rFonts w:ascii="David" w:hAnsi="David" w:cs="David" w:hint="cs"/>
                <w:sz w:val="30"/>
                <w:szCs w:val="30"/>
                <w:rtl/>
              </w:rPr>
              <w:t>תחתונה</w:t>
            </w:r>
          </w:p>
        </w:tc>
        <w:tc>
          <w:tcPr>
            <w:tcW w:w="1591" w:type="dxa"/>
            <w:vAlign w:val="center"/>
          </w:tcPr>
          <w:p w14:paraId="26961468" w14:textId="56E01DC1" w:rsidR="003C1353" w:rsidRPr="00C741DA" w:rsidRDefault="00A4236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אורטל</w:t>
            </w:r>
          </w:p>
        </w:tc>
        <w:tc>
          <w:tcPr>
            <w:tcW w:w="2302" w:type="dxa"/>
            <w:vAlign w:val="center"/>
          </w:tcPr>
          <w:p w14:paraId="669998CB" w14:textId="5A07D923" w:rsidR="003C1353" w:rsidRPr="00C741DA" w:rsidRDefault="00E72D25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רחלי מאמו</w:t>
            </w:r>
          </w:p>
        </w:tc>
      </w:tr>
      <w:tr w:rsidR="00F41428" w:rsidRPr="00C741DA" w14:paraId="6FA072B2" w14:textId="77777777" w:rsidTr="00C741DA">
        <w:trPr>
          <w:trHeight w:val="743"/>
        </w:trPr>
        <w:tc>
          <w:tcPr>
            <w:tcW w:w="3407" w:type="dxa"/>
            <w:vAlign w:val="center"/>
          </w:tcPr>
          <w:p w14:paraId="4647E2DB" w14:textId="77777777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הפסקת 13:30</w:t>
            </w:r>
          </w:p>
        </w:tc>
        <w:tc>
          <w:tcPr>
            <w:tcW w:w="9940" w:type="dxa"/>
            <w:gridSpan w:val="5"/>
            <w:vAlign w:val="center"/>
          </w:tcPr>
          <w:p w14:paraId="2187BE68" w14:textId="68393AA2" w:rsidR="00F41428" w:rsidRPr="00C741DA" w:rsidRDefault="007F0F6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שמואל מקמל</w:t>
            </w:r>
          </w:p>
        </w:tc>
      </w:tr>
      <w:tr w:rsidR="00F41428" w:rsidRPr="00C741DA" w14:paraId="28CFC8E1" w14:textId="77777777" w:rsidTr="00C741DA">
        <w:trPr>
          <w:trHeight w:val="743"/>
        </w:trPr>
        <w:tc>
          <w:tcPr>
            <w:tcW w:w="3407" w:type="dxa"/>
            <w:vAlign w:val="center"/>
          </w:tcPr>
          <w:p w14:paraId="795D0B79" w14:textId="77777777" w:rsidR="00F41428" w:rsidRPr="00C741DA" w:rsidRDefault="00F41428" w:rsidP="003C1353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C741DA">
              <w:rPr>
                <w:rFonts w:ascii="David" w:hAnsi="David" w:cs="David"/>
                <w:b/>
                <w:sz w:val="30"/>
                <w:szCs w:val="30"/>
                <w:rtl/>
              </w:rPr>
              <w:t>הסעות 13:30</w:t>
            </w:r>
          </w:p>
        </w:tc>
        <w:tc>
          <w:tcPr>
            <w:tcW w:w="9940" w:type="dxa"/>
            <w:gridSpan w:val="5"/>
            <w:vAlign w:val="center"/>
          </w:tcPr>
          <w:p w14:paraId="45A367BE" w14:textId="39F45B1B" w:rsidR="00F41428" w:rsidRPr="00C741DA" w:rsidRDefault="007F0F64" w:rsidP="003C1353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C741DA">
              <w:rPr>
                <w:rFonts w:ascii="David" w:hAnsi="David" w:cs="David" w:hint="cs"/>
                <w:sz w:val="30"/>
                <w:szCs w:val="30"/>
                <w:rtl/>
              </w:rPr>
              <w:t>קרן</w:t>
            </w:r>
            <w:r w:rsidR="0018720C" w:rsidRPr="00C741DA">
              <w:rPr>
                <w:rFonts w:ascii="David" w:hAnsi="David" w:cs="David" w:hint="cs"/>
                <w:sz w:val="30"/>
                <w:szCs w:val="30"/>
                <w:rtl/>
              </w:rPr>
              <w:t xml:space="preserve"> </w:t>
            </w:r>
          </w:p>
        </w:tc>
      </w:tr>
    </w:tbl>
    <w:p w14:paraId="465A3169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</w:p>
    <w:p w14:paraId="3069D564" w14:textId="476F3C8F" w:rsidR="00D3426C" w:rsidRPr="0062054C" w:rsidRDefault="00D3426C" w:rsidP="006D3E74">
      <w:pPr>
        <w:bidi w:val="0"/>
        <w:spacing w:after="0" w:line="240" w:lineRule="auto"/>
        <w:jc w:val="right"/>
        <w:rPr>
          <w:rFonts w:ascii="David" w:hAnsi="David" w:cs="David"/>
          <w:sz w:val="30"/>
          <w:szCs w:val="30"/>
          <w:rtl/>
        </w:rPr>
      </w:pPr>
      <w:r w:rsidRPr="0062054C">
        <w:rPr>
          <w:rFonts w:ascii="David" w:hAnsi="David" w:cs="David"/>
          <w:sz w:val="30"/>
          <w:szCs w:val="30"/>
          <w:rtl/>
        </w:rPr>
        <w:t>בס"ד</w:t>
      </w:r>
    </w:p>
    <w:p w14:paraId="24397638" w14:textId="77777777" w:rsidR="00D3426C" w:rsidRPr="000722BC" w:rsidRDefault="00D3426C" w:rsidP="00D3426C">
      <w:pPr>
        <w:spacing w:after="60" w:line="240" w:lineRule="auto"/>
        <w:jc w:val="center"/>
        <w:rPr>
          <w:rFonts w:ascii="David" w:hAnsi="David" w:cs="David"/>
          <w:bCs/>
          <w:sz w:val="32"/>
          <w:szCs w:val="32"/>
          <w:u w:val="single"/>
        </w:rPr>
      </w:pPr>
      <w:r w:rsidRPr="000722BC">
        <w:rPr>
          <w:rFonts w:ascii="David" w:hAnsi="David" w:cs="David"/>
          <w:bCs/>
          <w:sz w:val="32"/>
          <w:szCs w:val="32"/>
          <w:u w:val="single"/>
          <w:rtl/>
        </w:rPr>
        <w:t>תורני הפסקות- יום חמישי</w:t>
      </w:r>
    </w:p>
    <w:p w14:paraId="4B7916DD" w14:textId="134AC447" w:rsidR="00D3426C" w:rsidRPr="007F0F64" w:rsidRDefault="00D3426C" w:rsidP="007F0F64">
      <w:pPr>
        <w:spacing w:after="60" w:line="240" w:lineRule="auto"/>
        <w:rPr>
          <w:rFonts w:ascii="David" w:hAnsi="David" w:cs="David"/>
          <w:b/>
          <w:sz w:val="28"/>
          <w:szCs w:val="28"/>
        </w:rPr>
      </w:pPr>
      <w:r w:rsidRPr="0062054C">
        <w:rPr>
          <w:rFonts w:ascii="David" w:hAnsi="David" w:cs="David"/>
          <w:b/>
          <w:sz w:val="30"/>
          <w:szCs w:val="30"/>
          <w:rtl/>
        </w:rPr>
        <w:t xml:space="preserve">                </w:t>
      </w:r>
      <w:r w:rsidRPr="007F0F64">
        <w:rPr>
          <w:rFonts w:ascii="David" w:hAnsi="David" w:cs="David"/>
          <w:b/>
          <w:sz w:val="28"/>
          <w:szCs w:val="28"/>
          <w:rtl/>
        </w:rPr>
        <w:t>תורנות בוקר</w:t>
      </w:r>
      <w:r w:rsidR="00FA18C6" w:rsidRPr="007F0F64">
        <w:rPr>
          <w:rFonts w:ascii="David" w:hAnsi="David" w:cs="David"/>
          <w:b/>
          <w:sz w:val="28"/>
          <w:szCs w:val="28"/>
          <w:rtl/>
        </w:rPr>
        <w:t>-</w:t>
      </w:r>
      <w:r w:rsidR="007F0F64" w:rsidRPr="007F0F64">
        <w:rPr>
          <w:rFonts w:ascii="David" w:hAnsi="David" w:cs="David" w:hint="cs"/>
          <w:b/>
          <w:sz w:val="28"/>
          <w:szCs w:val="28"/>
          <w:rtl/>
        </w:rPr>
        <w:t xml:space="preserve"> חגית ריבר</w:t>
      </w:r>
      <w:r w:rsidR="00046F97" w:rsidRPr="007F0F64">
        <w:rPr>
          <w:rFonts w:ascii="David" w:hAnsi="David" w:cs="David" w:hint="cs"/>
          <w:b/>
          <w:sz w:val="28"/>
          <w:szCs w:val="28"/>
          <w:rtl/>
        </w:rPr>
        <w:t xml:space="preserve">           </w:t>
      </w:r>
    </w:p>
    <w:tbl>
      <w:tblPr>
        <w:bidiVisual/>
        <w:tblW w:w="12636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7"/>
        <w:gridCol w:w="2024"/>
        <w:gridCol w:w="2334"/>
        <w:gridCol w:w="1689"/>
        <w:gridCol w:w="1591"/>
        <w:gridCol w:w="1591"/>
      </w:tblGrid>
      <w:tr w:rsidR="00D3426C" w:rsidRPr="00C741DA" w14:paraId="21878B3E" w14:textId="77777777" w:rsidTr="008F4A9D">
        <w:trPr>
          <w:trHeight w:val="490"/>
        </w:trPr>
        <w:tc>
          <w:tcPr>
            <w:tcW w:w="3407" w:type="dxa"/>
            <w:vAlign w:val="center"/>
          </w:tcPr>
          <w:p w14:paraId="7F6EF1ED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</w:p>
        </w:tc>
        <w:tc>
          <w:tcPr>
            <w:tcW w:w="2024" w:type="dxa"/>
            <w:vAlign w:val="center"/>
          </w:tcPr>
          <w:p w14:paraId="5E44028A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במסלול ריצה</w:t>
            </w:r>
          </w:p>
        </w:tc>
        <w:tc>
          <w:tcPr>
            <w:tcW w:w="2334" w:type="dxa"/>
            <w:vAlign w:val="center"/>
          </w:tcPr>
          <w:p w14:paraId="72224245" w14:textId="59A62F5A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ברחבה</w:t>
            </w:r>
            <w:r w:rsidR="002604EB" w:rsidRPr="00C741DA">
              <w:rPr>
                <w:rFonts w:ascii="David" w:hAnsi="David" w:cs="David" w:hint="cs"/>
                <w:b/>
                <w:sz w:val="28"/>
                <w:szCs w:val="28"/>
                <w:rtl/>
              </w:rPr>
              <w:t xml:space="preserve"> החיצוני</w:t>
            </w:r>
            <w:r w:rsidR="00F83CCD" w:rsidRPr="00C741DA">
              <w:rPr>
                <w:rFonts w:ascii="David" w:hAnsi="David" w:cs="David" w:hint="cs"/>
                <w:b/>
                <w:sz w:val="28"/>
                <w:szCs w:val="28"/>
                <w:rtl/>
              </w:rPr>
              <w:t>ת</w:t>
            </w:r>
          </w:p>
        </w:tc>
        <w:tc>
          <w:tcPr>
            <w:tcW w:w="1689" w:type="dxa"/>
            <w:vAlign w:val="center"/>
          </w:tcPr>
          <w:p w14:paraId="27553E9D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מבנה- קומה אחרונה</w:t>
            </w:r>
          </w:p>
        </w:tc>
        <w:tc>
          <w:tcPr>
            <w:tcW w:w="1591" w:type="dxa"/>
            <w:vAlign w:val="center"/>
          </w:tcPr>
          <w:p w14:paraId="0C4FD618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במגרש</w:t>
            </w:r>
          </w:p>
        </w:tc>
        <w:tc>
          <w:tcPr>
            <w:tcW w:w="1591" w:type="dxa"/>
          </w:tcPr>
          <w:p w14:paraId="6DD50E03" w14:textId="77777777" w:rsidR="00D3426C" w:rsidRPr="00C741DA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רחבה פנימית</w:t>
            </w:r>
          </w:p>
        </w:tc>
      </w:tr>
      <w:tr w:rsidR="000722BC" w:rsidRPr="00C741DA" w14:paraId="0EBAC1BA" w14:textId="77777777" w:rsidTr="000676F2">
        <w:trPr>
          <w:trHeight w:val="490"/>
        </w:trPr>
        <w:tc>
          <w:tcPr>
            <w:tcW w:w="3407" w:type="dxa"/>
            <w:vAlign w:val="center"/>
          </w:tcPr>
          <w:p w14:paraId="67F590A1" w14:textId="77777777" w:rsidR="000722BC" w:rsidRPr="00C741DA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</w:rPr>
              <w:t>9:50-10:00</w:t>
            </w:r>
          </w:p>
        </w:tc>
        <w:tc>
          <w:tcPr>
            <w:tcW w:w="9229" w:type="dxa"/>
            <w:gridSpan w:val="5"/>
            <w:vAlign w:val="center"/>
          </w:tcPr>
          <w:p w14:paraId="51ED113A" w14:textId="6BE4570C" w:rsidR="000722BC" w:rsidRPr="00C741DA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/>
                <w:sz w:val="28"/>
                <w:szCs w:val="28"/>
                <w:rtl/>
              </w:rPr>
              <w:t>הפסקת אוכל</w:t>
            </w:r>
          </w:p>
        </w:tc>
      </w:tr>
      <w:tr w:rsidR="000722BC" w:rsidRPr="00C741DA" w14:paraId="74B16855" w14:textId="77777777" w:rsidTr="00895448">
        <w:trPr>
          <w:trHeight w:val="490"/>
        </w:trPr>
        <w:tc>
          <w:tcPr>
            <w:tcW w:w="3407" w:type="dxa"/>
            <w:vAlign w:val="center"/>
          </w:tcPr>
          <w:p w14:paraId="2DA6C660" w14:textId="77777777" w:rsidR="000722BC" w:rsidRPr="00C741DA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</w:rPr>
              <w:t>10:00-10:20</w:t>
            </w:r>
          </w:p>
        </w:tc>
        <w:tc>
          <w:tcPr>
            <w:tcW w:w="9229" w:type="dxa"/>
            <w:gridSpan w:val="5"/>
            <w:vAlign w:val="center"/>
          </w:tcPr>
          <w:p w14:paraId="3098E5B7" w14:textId="14091399" w:rsidR="000722BC" w:rsidRPr="00C741DA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/>
                <w:sz w:val="28"/>
                <w:szCs w:val="28"/>
                <w:rtl/>
              </w:rPr>
              <w:t>א-ו בנים ובנות</w:t>
            </w:r>
          </w:p>
        </w:tc>
      </w:tr>
      <w:tr w:rsidR="00320C1D" w:rsidRPr="00C741DA" w14:paraId="6E7752BA" w14:textId="77777777" w:rsidTr="00D3426C">
        <w:trPr>
          <w:trHeight w:val="758"/>
        </w:trPr>
        <w:tc>
          <w:tcPr>
            <w:tcW w:w="3407" w:type="dxa"/>
            <w:vAlign w:val="center"/>
          </w:tcPr>
          <w:p w14:paraId="54FC7053" w14:textId="77777777" w:rsidR="00320C1D" w:rsidRPr="00C741DA" w:rsidRDefault="00320C1D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736E0C45" w14:textId="3B595E3A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אביטל</w:t>
            </w:r>
          </w:p>
        </w:tc>
        <w:tc>
          <w:tcPr>
            <w:tcW w:w="2334" w:type="dxa"/>
            <w:vAlign w:val="center"/>
          </w:tcPr>
          <w:p w14:paraId="5FD9B763" w14:textId="1B8D71FC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מירית</w:t>
            </w:r>
          </w:p>
        </w:tc>
        <w:tc>
          <w:tcPr>
            <w:tcW w:w="1689" w:type="dxa"/>
            <w:vAlign w:val="center"/>
          </w:tcPr>
          <w:p w14:paraId="22FF1D0E" w14:textId="1FE0F206" w:rsidR="00320C1D" w:rsidRPr="00C741DA" w:rsidRDefault="007F0F64" w:rsidP="007F0F64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טלי</w:t>
            </w:r>
            <w:r w:rsidR="0002623F" w:rsidRPr="00C741DA">
              <w:rPr>
                <w:rFonts w:ascii="David" w:hAnsi="David" w:cs="David" w:hint="cs"/>
                <w:sz w:val="28"/>
                <w:szCs w:val="28"/>
                <w:rtl/>
              </w:rPr>
              <w:t xml:space="preserve"> </w:t>
            </w:r>
            <w:r w:rsidR="00CC77EE" w:rsidRPr="00C741DA">
              <w:rPr>
                <w:rFonts w:ascii="David" w:hAnsi="David" w:cs="David"/>
                <w:sz w:val="28"/>
                <w:szCs w:val="28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28"/>
                <w:szCs w:val="28"/>
                <w:highlight w:val="yellow"/>
                <w:rtl/>
              </w:rPr>
              <w:t>קומה עליונה</w:t>
            </w:r>
          </w:p>
          <w:p w14:paraId="3E5D48C7" w14:textId="7F51D089" w:rsidR="009E7641" w:rsidRPr="00C741DA" w:rsidRDefault="007F0F64" w:rsidP="007F0F64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צופיה</w:t>
            </w:r>
            <w:r w:rsidR="00700A19" w:rsidRPr="00C741DA">
              <w:rPr>
                <w:rFonts w:ascii="David" w:hAnsi="David" w:cs="David" w:hint="cs"/>
                <w:sz w:val="28"/>
                <w:szCs w:val="28"/>
                <w:rtl/>
              </w:rPr>
              <w:t xml:space="preserve"> והרב </w:t>
            </w:r>
            <w:proofErr w:type="spellStart"/>
            <w:r w:rsidR="00700A19" w:rsidRPr="00C741DA">
              <w:rPr>
                <w:rFonts w:ascii="David" w:hAnsi="David" w:cs="David" w:hint="cs"/>
                <w:sz w:val="28"/>
                <w:szCs w:val="28"/>
                <w:rtl/>
              </w:rPr>
              <w:t>טאוב</w:t>
            </w:r>
            <w:proofErr w:type="spellEnd"/>
            <w:r w:rsidR="00CC77EE" w:rsidRPr="00C741DA">
              <w:rPr>
                <w:rFonts w:ascii="David" w:hAnsi="David" w:cs="David"/>
                <w:sz w:val="28"/>
                <w:szCs w:val="28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28"/>
                <w:szCs w:val="28"/>
                <w:highlight w:val="yellow"/>
                <w:rtl/>
              </w:rPr>
              <w:t>קומת הבנים</w:t>
            </w:r>
          </w:p>
        </w:tc>
        <w:tc>
          <w:tcPr>
            <w:tcW w:w="1591" w:type="dxa"/>
            <w:vAlign w:val="center"/>
          </w:tcPr>
          <w:p w14:paraId="1BBDBEC8" w14:textId="02538D85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חדוה</w:t>
            </w:r>
          </w:p>
        </w:tc>
        <w:tc>
          <w:tcPr>
            <w:tcW w:w="1591" w:type="dxa"/>
            <w:vAlign w:val="center"/>
          </w:tcPr>
          <w:p w14:paraId="594CB2E1" w14:textId="4D7D6F7B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רננה</w:t>
            </w:r>
          </w:p>
        </w:tc>
      </w:tr>
      <w:tr w:rsidR="000722BC" w:rsidRPr="00C741DA" w14:paraId="5391BD4E" w14:textId="77777777" w:rsidTr="000A5913">
        <w:trPr>
          <w:trHeight w:val="490"/>
        </w:trPr>
        <w:tc>
          <w:tcPr>
            <w:tcW w:w="3407" w:type="dxa"/>
            <w:vAlign w:val="center"/>
          </w:tcPr>
          <w:p w14:paraId="72ADA679" w14:textId="77777777" w:rsidR="000722BC" w:rsidRPr="00C741DA" w:rsidRDefault="000722BC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</w:rPr>
              <w:t>11:45-12:00</w:t>
            </w:r>
          </w:p>
        </w:tc>
        <w:tc>
          <w:tcPr>
            <w:tcW w:w="9229" w:type="dxa"/>
            <w:gridSpan w:val="5"/>
            <w:vAlign w:val="center"/>
          </w:tcPr>
          <w:p w14:paraId="2B28B418" w14:textId="721E6325" w:rsidR="000722BC" w:rsidRPr="00C741DA" w:rsidRDefault="000722BC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/>
                <w:sz w:val="28"/>
                <w:szCs w:val="28"/>
                <w:rtl/>
              </w:rPr>
              <w:t>א-ו בנים ובנות</w:t>
            </w:r>
          </w:p>
        </w:tc>
      </w:tr>
      <w:tr w:rsidR="00320C1D" w:rsidRPr="00C741DA" w14:paraId="14FA450E" w14:textId="77777777" w:rsidTr="00D3426C">
        <w:trPr>
          <w:trHeight w:val="743"/>
        </w:trPr>
        <w:tc>
          <w:tcPr>
            <w:tcW w:w="3407" w:type="dxa"/>
            <w:vAlign w:val="center"/>
          </w:tcPr>
          <w:p w14:paraId="19184935" w14:textId="77777777" w:rsidR="00320C1D" w:rsidRPr="00C741DA" w:rsidRDefault="00320C1D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53BD30FF" w14:textId="65E1E80D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 xml:space="preserve">רחל </w:t>
            </w:r>
            <w:proofErr w:type="spellStart"/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סטחי</w:t>
            </w:r>
            <w:proofErr w:type="spellEnd"/>
          </w:p>
        </w:tc>
        <w:tc>
          <w:tcPr>
            <w:tcW w:w="2334" w:type="dxa"/>
            <w:vAlign w:val="center"/>
          </w:tcPr>
          <w:p w14:paraId="1C0D9010" w14:textId="28B44467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מלכה</w:t>
            </w:r>
          </w:p>
        </w:tc>
        <w:tc>
          <w:tcPr>
            <w:tcW w:w="1689" w:type="dxa"/>
            <w:vAlign w:val="center"/>
          </w:tcPr>
          <w:p w14:paraId="7A8A15EA" w14:textId="296F9376" w:rsidR="00320C1D" w:rsidRPr="00C741DA" w:rsidRDefault="007F0F64" w:rsidP="003165D1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 xml:space="preserve">רחלי מאמו </w:t>
            </w:r>
            <w:r w:rsidR="00CC77EE" w:rsidRPr="00C741DA">
              <w:rPr>
                <w:rFonts w:ascii="David" w:hAnsi="David" w:cs="David"/>
                <w:sz w:val="28"/>
                <w:szCs w:val="28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28"/>
                <w:szCs w:val="28"/>
                <w:highlight w:val="yellow"/>
                <w:rtl/>
              </w:rPr>
              <w:t>קומה עליונה</w:t>
            </w:r>
          </w:p>
          <w:p w14:paraId="4F5C7F17" w14:textId="6FA615E9" w:rsidR="009E7641" w:rsidRPr="00C741DA" w:rsidRDefault="003165D1" w:rsidP="007F0F64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רבקה פרץ</w:t>
            </w:r>
            <w:r w:rsidR="007F0F64" w:rsidRPr="00C741DA">
              <w:rPr>
                <w:rFonts w:ascii="David" w:hAnsi="David" w:cs="David" w:hint="cs"/>
                <w:sz w:val="28"/>
                <w:szCs w:val="28"/>
                <w:rtl/>
              </w:rPr>
              <w:t xml:space="preserve"> </w:t>
            </w:r>
            <w:r w:rsidR="00CC77EE" w:rsidRPr="00C741DA">
              <w:rPr>
                <w:rFonts w:ascii="David" w:hAnsi="David" w:cs="David"/>
                <w:sz w:val="28"/>
                <w:szCs w:val="28"/>
                <w:rtl/>
              </w:rPr>
              <w:br/>
            </w:r>
            <w:r w:rsidR="00CC77EE" w:rsidRPr="00C741DA">
              <w:rPr>
                <w:rFonts w:ascii="David" w:hAnsi="David" w:cs="David" w:hint="cs"/>
                <w:sz w:val="28"/>
                <w:szCs w:val="28"/>
                <w:highlight w:val="yellow"/>
                <w:rtl/>
              </w:rPr>
              <w:t>קומת הבנים</w:t>
            </w:r>
          </w:p>
        </w:tc>
        <w:tc>
          <w:tcPr>
            <w:tcW w:w="1591" w:type="dxa"/>
            <w:vAlign w:val="center"/>
          </w:tcPr>
          <w:p w14:paraId="2A8487EC" w14:textId="099A2E7D" w:rsidR="00320C1D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לירון</w:t>
            </w:r>
          </w:p>
        </w:tc>
        <w:tc>
          <w:tcPr>
            <w:tcW w:w="1591" w:type="dxa"/>
            <w:vAlign w:val="center"/>
          </w:tcPr>
          <w:p w14:paraId="395F3829" w14:textId="02074F04" w:rsidR="00320C1D" w:rsidRPr="00C741DA" w:rsidRDefault="00700A19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מירית</w:t>
            </w:r>
          </w:p>
        </w:tc>
      </w:tr>
      <w:tr w:rsidR="0060130B" w:rsidRPr="00C741DA" w14:paraId="1627DD91" w14:textId="77777777" w:rsidTr="006903E4">
        <w:trPr>
          <w:trHeight w:val="743"/>
        </w:trPr>
        <w:tc>
          <w:tcPr>
            <w:tcW w:w="3407" w:type="dxa"/>
            <w:vAlign w:val="center"/>
          </w:tcPr>
          <w:p w14:paraId="58146DBA" w14:textId="4A6978D0" w:rsidR="0060130B" w:rsidRPr="00C741DA" w:rsidRDefault="0060130B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  <w:rtl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הפסקת 13:30</w:t>
            </w:r>
          </w:p>
        </w:tc>
        <w:tc>
          <w:tcPr>
            <w:tcW w:w="9229" w:type="dxa"/>
            <w:gridSpan w:val="5"/>
            <w:vAlign w:val="center"/>
          </w:tcPr>
          <w:p w14:paraId="22C2619F" w14:textId="16A3CBBB" w:rsidR="0060130B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ג'ולי סבג</w:t>
            </w:r>
          </w:p>
        </w:tc>
      </w:tr>
      <w:tr w:rsidR="000722BC" w:rsidRPr="00C741DA" w14:paraId="32D4371A" w14:textId="77777777" w:rsidTr="006903E4">
        <w:trPr>
          <w:trHeight w:val="743"/>
        </w:trPr>
        <w:tc>
          <w:tcPr>
            <w:tcW w:w="3407" w:type="dxa"/>
            <w:vAlign w:val="center"/>
          </w:tcPr>
          <w:p w14:paraId="6037DA7D" w14:textId="77777777" w:rsidR="000722BC" w:rsidRPr="00C741DA" w:rsidRDefault="000722BC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28"/>
                <w:szCs w:val="28"/>
              </w:rPr>
            </w:pPr>
            <w:r w:rsidRPr="00C741DA">
              <w:rPr>
                <w:rFonts w:ascii="David" w:hAnsi="David" w:cs="David"/>
                <w:b/>
                <w:sz w:val="28"/>
                <w:szCs w:val="28"/>
                <w:rtl/>
              </w:rPr>
              <w:t>הסעות 13:30</w:t>
            </w:r>
          </w:p>
        </w:tc>
        <w:tc>
          <w:tcPr>
            <w:tcW w:w="9229" w:type="dxa"/>
            <w:gridSpan w:val="5"/>
            <w:vAlign w:val="center"/>
          </w:tcPr>
          <w:p w14:paraId="156DDD6C" w14:textId="5398DA05" w:rsidR="000722BC" w:rsidRPr="00C741DA" w:rsidRDefault="007F0F64" w:rsidP="00320C1D">
            <w:pPr>
              <w:spacing w:after="60" w:line="240" w:lineRule="auto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C741DA">
              <w:rPr>
                <w:rFonts w:ascii="David" w:hAnsi="David" w:cs="David" w:hint="cs"/>
                <w:sz w:val="28"/>
                <w:szCs w:val="28"/>
                <w:rtl/>
              </w:rPr>
              <w:t>אורטל</w:t>
            </w:r>
          </w:p>
        </w:tc>
      </w:tr>
    </w:tbl>
    <w:p w14:paraId="1252A322" w14:textId="77777777" w:rsidR="00D3426C" w:rsidRPr="0062054C" w:rsidRDefault="00D3426C" w:rsidP="00D3426C">
      <w:pPr>
        <w:spacing w:after="60" w:line="240" w:lineRule="auto"/>
        <w:jc w:val="center"/>
        <w:rPr>
          <w:rFonts w:ascii="David" w:hAnsi="David" w:cs="David"/>
          <w:b/>
          <w:sz w:val="30"/>
          <w:szCs w:val="30"/>
          <w:u w:val="single"/>
        </w:rPr>
      </w:pPr>
    </w:p>
    <w:p w14:paraId="07491C28" w14:textId="77777777" w:rsidR="00D3426C" w:rsidRPr="0062054C" w:rsidRDefault="00D3426C" w:rsidP="00D3426C">
      <w:pPr>
        <w:spacing w:after="60" w:line="240" w:lineRule="auto"/>
        <w:jc w:val="center"/>
        <w:rPr>
          <w:rFonts w:ascii="David" w:hAnsi="David" w:cs="David"/>
          <w:b/>
          <w:sz w:val="30"/>
          <w:szCs w:val="30"/>
          <w:u w:val="single"/>
        </w:rPr>
      </w:pPr>
    </w:p>
    <w:p w14:paraId="1AC9E4FA" w14:textId="77777777" w:rsidR="00D3426C" w:rsidRPr="0062054C" w:rsidRDefault="00D3426C" w:rsidP="00D3426C">
      <w:pPr>
        <w:spacing w:after="60" w:line="240" w:lineRule="auto"/>
        <w:jc w:val="center"/>
        <w:rPr>
          <w:rFonts w:ascii="David" w:hAnsi="David" w:cs="David"/>
          <w:b/>
          <w:sz w:val="30"/>
          <w:szCs w:val="30"/>
          <w:u w:val="single"/>
        </w:rPr>
      </w:pPr>
    </w:p>
    <w:p w14:paraId="4E62185F" w14:textId="77777777" w:rsidR="00D3426C" w:rsidRPr="0062054C" w:rsidRDefault="00D3426C" w:rsidP="00D3426C">
      <w:pPr>
        <w:spacing w:after="60" w:line="240" w:lineRule="auto"/>
        <w:jc w:val="center"/>
        <w:rPr>
          <w:rFonts w:ascii="David" w:hAnsi="David" w:cs="David"/>
          <w:b/>
          <w:sz w:val="30"/>
          <w:szCs w:val="30"/>
          <w:u w:val="single"/>
        </w:rPr>
      </w:pPr>
    </w:p>
    <w:p w14:paraId="57EF447F" w14:textId="6073BE85" w:rsidR="00D3426C" w:rsidRPr="0062054C" w:rsidRDefault="00D3426C" w:rsidP="006D3E74">
      <w:pPr>
        <w:bidi w:val="0"/>
        <w:spacing w:after="0" w:line="240" w:lineRule="auto"/>
        <w:jc w:val="right"/>
        <w:rPr>
          <w:rFonts w:ascii="David" w:hAnsi="David" w:cs="David"/>
          <w:sz w:val="30"/>
          <w:szCs w:val="30"/>
          <w:rtl/>
        </w:rPr>
      </w:pPr>
      <w:r w:rsidRPr="0062054C">
        <w:rPr>
          <w:rFonts w:ascii="David" w:hAnsi="David" w:cs="David"/>
          <w:sz w:val="30"/>
          <w:szCs w:val="30"/>
          <w:rtl/>
        </w:rPr>
        <w:t>בס"ד</w:t>
      </w:r>
    </w:p>
    <w:p w14:paraId="112399A7" w14:textId="77777777" w:rsidR="00D3426C" w:rsidRPr="000722BC" w:rsidRDefault="00D3426C" w:rsidP="00D3426C">
      <w:pPr>
        <w:spacing w:after="60" w:line="240" w:lineRule="auto"/>
        <w:jc w:val="center"/>
        <w:rPr>
          <w:rFonts w:ascii="David" w:hAnsi="David" w:cs="David"/>
          <w:bCs/>
          <w:sz w:val="32"/>
          <w:szCs w:val="32"/>
          <w:u w:val="single"/>
        </w:rPr>
      </w:pPr>
      <w:r w:rsidRPr="000722BC">
        <w:rPr>
          <w:rFonts w:ascii="David" w:hAnsi="David" w:cs="David"/>
          <w:bCs/>
          <w:sz w:val="32"/>
          <w:szCs w:val="32"/>
          <w:u w:val="single"/>
          <w:rtl/>
        </w:rPr>
        <w:t>תורני הפסקות- יום שישי</w:t>
      </w:r>
    </w:p>
    <w:p w14:paraId="1DCA4328" w14:textId="77342D20" w:rsidR="00D3426C" w:rsidRPr="0062054C" w:rsidRDefault="007F0F64" w:rsidP="007F0F64">
      <w:pPr>
        <w:spacing w:after="60" w:line="240" w:lineRule="auto"/>
        <w:rPr>
          <w:rFonts w:ascii="David" w:hAnsi="David" w:cs="David"/>
          <w:b/>
          <w:sz w:val="30"/>
          <w:szCs w:val="30"/>
        </w:rPr>
      </w:pPr>
      <w:r>
        <w:rPr>
          <w:rFonts w:ascii="David" w:hAnsi="David" w:cs="David"/>
          <w:b/>
          <w:sz w:val="30"/>
          <w:szCs w:val="30"/>
          <w:rtl/>
        </w:rPr>
        <w:t xml:space="preserve">                תורנות בוקר- </w:t>
      </w:r>
      <w:r>
        <w:rPr>
          <w:rFonts w:ascii="David" w:hAnsi="David" w:cs="David" w:hint="cs"/>
          <w:b/>
          <w:sz w:val="30"/>
          <w:szCs w:val="30"/>
          <w:rtl/>
        </w:rPr>
        <w:t>שרה עמור</w:t>
      </w:r>
    </w:p>
    <w:tbl>
      <w:tblPr>
        <w:bidiVisual/>
        <w:tblW w:w="12636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7"/>
        <w:gridCol w:w="2024"/>
        <w:gridCol w:w="2334"/>
        <w:gridCol w:w="1689"/>
        <w:gridCol w:w="1591"/>
        <w:gridCol w:w="1591"/>
      </w:tblGrid>
      <w:tr w:rsidR="00D3426C" w:rsidRPr="0062054C" w14:paraId="59962A51" w14:textId="77777777" w:rsidTr="008F4A9D">
        <w:trPr>
          <w:trHeight w:val="490"/>
        </w:trPr>
        <w:tc>
          <w:tcPr>
            <w:tcW w:w="3407" w:type="dxa"/>
            <w:vAlign w:val="center"/>
          </w:tcPr>
          <w:p w14:paraId="737F24CD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</w:p>
        </w:tc>
        <w:tc>
          <w:tcPr>
            <w:tcW w:w="2024" w:type="dxa"/>
            <w:vAlign w:val="center"/>
          </w:tcPr>
          <w:p w14:paraId="6FB3D36A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במסלול ריצה</w:t>
            </w:r>
          </w:p>
        </w:tc>
        <w:tc>
          <w:tcPr>
            <w:tcW w:w="2334" w:type="dxa"/>
            <w:vAlign w:val="center"/>
          </w:tcPr>
          <w:p w14:paraId="60C28EF4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ברחבה</w:t>
            </w:r>
          </w:p>
        </w:tc>
        <w:tc>
          <w:tcPr>
            <w:tcW w:w="1689" w:type="dxa"/>
            <w:vAlign w:val="center"/>
          </w:tcPr>
          <w:p w14:paraId="22F313D0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מבנה- קומה אחרונה</w:t>
            </w:r>
          </w:p>
        </w:tc>
        <w:tc>
          <w:tcPr>
            <w:tcW w:w="1591" w:type="dxa"/>
            <w:vAlign w:val="center"/>
          </w:tcPr>
          <w:p w14:paraId="624BDEFD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במגרש</w:t>
            </w:r>
          </w:p>
        </w:tc>
        <w:tc>
          <w:tcPr>
            <w:tcW w:w="1591" w:type="dxa"/>
          </w:tcPr>
          <w:p w14:paraId="13B6743E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רחבה פנימית</w:t>
            </w:r>
          </w:p>
        </w:tc>
      </w:tr>
      <w:tr w:rsidR="000722BC" w:rsidRPr="0062054C" w14:paraId="4B5172A8" w14:textId="77777777" w:rsidTr="000B0E4C">
        <w:trPr>
          <w:trHeight w:val="490"/>
        </w:trPr>
        <w:tc>
          <w:tcPr>
            <w:tcW w:w="3407" w:type="dxa"/>
            <w:vAlign w:val="center"/>
          </w:tcPr>
          <w:p w14:paraId="70E23D50" w14:textId="77777777" w:rsidR="000722BC" w:rsidRPr="0062054C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</w:rPr>
              <w:t>9:50-10:05</w:t>
            </w:r>
          </w:p>
        </w:tc>
        <w:tc>
          <w:tcPr>
            <w:tcW w:w="9229" w:type="dxa"/>
            <w:gridSpan w:val="5"/>
            <w:vAlign w:val="center"/>
          </w:tcPr>
          <w:p w14:paraId="54C2AC1B" w14:textId="3934CDDD" w:rsidR="000722BC" w:rsidRPr="0062054C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62054C">
              <w:rPr>
                <w:rFonts w:ascii="David" w:hAnsi="David" w:cs="David"/>
                <w:sz w:val="30"/>
                <w:szCs w:val="30"/>
                <w:rtl/>
              </w:rPr>
              <w:t>הפסקת אוכל</w:t>
            </w:r>
          </w:p>
        </w:tc>
      </w:tr>
      <w:tr w:rsidR="000722BC" w:rsidRPr="0062054C" w14:paraId="546DCA0F" w14:textId="77777777" w:rsidTr="004479CC">
        <w:trPr>
          <w:trHeight w:val="490"/>
        </w:trPr>
        <w:tc>
          <w:tcPr>
            <w:tcW w:w="3407" w:type="dxa"/>
            <w:vAlign w:val="center"/>
          </w:tcPr>
          <w:p w14:paraId="0EA8719F" w14:textId="77777777" w:rsidR="000722BC" w:rsidRPr="0062054C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</w:rPr>
              <w:t>10:05-10:20</w:t>
            </w:r>
          </w:p>
        </w:tc>
        <w:tc>
          <w:tcPr>
            <w:tcW w:w="9229" w:type="dxa"/>
            <w:gridSpan w:val="5"/>
            <w:vAlign w:val="center"/>
          </w:tcPr>
          <w:p w14:paraId="138AF1E0" w14:textId="6641189C" w:rsidR="000722BC" w:rsidRPr="0062054C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62054C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</w:tr>
      <w:tr w:rsidR="00320C1D" w:rsidRPr="0062054C" w14:paraId="03566A4A" w14:textId="77777777" w:rsidTr="00D3426C">
        <w:trPr>
          <w:trHeight w:val="758"/>
        </w:trPr>
        <w:tc>
          <w:tcPr>
            <w:tcW w:w="3407" w:type="dxa"/>
            <w:vAlign w:val="center"/>
          </w:tcPr>
          <w:p w14:paraId="12ED7752" w14:textId="77777777" w:rsidR="00320C1D" w:rsidRPr="0062054C" w:rsidRDefault="00320C1D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3B073E69" w14:textId="52B4DB73" w:rsidR="00320C1D" w:rsidRPr="00DF7976" w:rsidRDefault="00700A19" w:rsidP="00320C1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חגית ריבר</w:t>
            </w:r>
          </w:p>
        </w:tc>
        <w:tc>
          <w:tcPr>
            <w:tcW w:w="2334" w:type="dxa"/>
            <w:vAlign w:val="center"/>
          </w:tcPr>
          <w:p w14:paraId="1FF20FC6" w14:textId="087851AA" w:rsidR="00320C1D" w:rsidRPr="00DF7976" w:rsidRDefault="00700A19" w:rsidP="00320C1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 xml:space="preserve">מיכל </w:t>
            </w:r>
            <w:proofErr w:type="spellStart"/>
            <w:r>
              <w:rPr>
                <w:rFonts w:ascii="David" w:hAnsi="David" w:cs="David" w:hint="cs"/>
                <w:sz w:val="30"/>
                <w:szCs w:val="30"/>
                <w:rtl/>
              </w:rPr>
              <w:t>למפ</w:t>
            </w:r>
            <w:proofErr w:type="spellEnd"/>
          </w:p>
        </w:tc>
        <w:tc>
          <w:tcPr>
            <w:tcW w:w="1689" w:type="dxa"/>
            <w:vAlign w:val="center"/>
          </w:tcPr>
          <w:p w14:paraId="03C38E53" w14:textId="3FD72FD2" w:rsidR="00700A19" w:rsidRDefault="00700A19" w:rsidP="00700A19">
            <w:pPr>
              <w:spacing w:after="60" w:line="240" w:lineRule="auto"/>
              <w:jc w:val="center"/>
              <w:rPr>
                <w:rFonts w:ascii="David" w:hAnsi="David" w:cs="David"/>
                <w:highlight w:val="yellow"/>
                <w:rtl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שפרה</w:t>
            </w:r>
          </w:p>
          <w:p w14:paraId="71B7CAC8" w14:textId="41DAD8FF" w:rsidR="00281AC6" w:rsidRDefault="00CC77EE" w:rsidP="00700A19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F8194F">
              <w:rPr>
                <w:rFonts w:ascii="David" w:hAnsi="David" w:cs="David" w:hint="cs"/>
                <w:highlight w:val="yellow"/>
                <w:rtl/>
              </w:rPr>
              <w:t>קומה עליונה</w:t>
            </w:r>
            <w:r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700A19">
              <w:rPr>
                <w:rFonts w:ascii="David" w:hAnsi="David" w:cs="David" w:hint="cs"/>
                <w:sz w:val="30"/>
                <w:szCs w:val="30"/>
                <w:rtl/>
              </w:rPr>
              <w:t>חנה ש</w:t>
            </w:r>
          </w:p>
          <w:p w14:paraId="2453D94D" w14:textId="0643284D" w:rsidR="006D3E74" w:rsidRPr="00DF7976" w:rsidRDefault="006D3E74" w:rsidP="006D3E74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F8194F">
              <w:rPr>
                <w:rFonts w:ascii="David" w:hAnsi="David" w:cs="David" w:hint="cs"/>
                <w:highlight w:val="yellow"/>
                <w:rtl/>
              </w:rPr>
              <w:t>קומ</w:t>
            </w:r>
            <w:r>
              <w:rPr>
                <w:rFonts w:ascii="David" w:hAnsi="David" w:cs="David" w:hint="cs"/>
                <w:highlight w:val="yellow"/>
                <w:rtl/>
              </w:rPr>
              <w:t>ת הבנים</w:t>
            </w:r>
          </w:p>
        </w:tc>
        <w:tc>
          <w:tcPr>
            <w:tcW w:w="1591" w:type="dxa"/>
            <w:vAlign w:val="center"/>
          </w:tcPr>
          <w:p w14:paraId="3FC4258E" w14:textId="684326FE" w:rsidR="00320C1D" w:rsidRPr="00DF7976" w:rsidRDefault="00700A19" w:rsidP="00320C1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אשר בן יונה</w:t>
            </w:r>
          </w:p>
        </w:tc>
        <w:tc>
          <w:tcPr>
            <w:tcW w:w="1591" w:type="dxa"/>
            <w:vAlign w:val="center"/>
          </w:tcPr>
          <w:p w14:paraId="62E19678" w14:textId="6A920186" w:rsidR="00320C1D" w:rsidRPr="00DF7976" w:rsidRDefault="00700A19" w:rsidP="00477394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רננה</w:t>
            </w:r>
          </w:p>
        </w:tc>
      </w:tr>
      <w:tr w:rsidR="000722BC" w:rsidRPr="0062054C" w14:paraId="0860ACF1" w14:textId="77777777" w:rsidTr="00AE1F0D">
        <w:trPr>
          <w:trHeight w:val="743"/>
        </w:trPr>
        <w:tc>
          <w:tcPr>
            <w:tcW w:w="3407" w:type="dxa"/>
            <w:vAlign w:val="center"/>
          </w:tcPr>
          <w:p w14:paraId="2538538E" w14:textId="77777777" w:rsidR="000722BC" w:rsidRPr="0062054C" w:rsidRDefault="000722BC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הסעות 11:45</w:t>
            </w:r>
          </w:p>
        </w:tc>
        <w:tc>
          <w:tcPr>
            <w:tcW w:w="9229" w:type="dxa"/>
            <w:gridSpan w:val="5"/>
            <w:vAlign w:val="center"/>
          </w:tcPr>
          <w:p w14:paraId="3E74229D" w14:textId="54D7D16F" w:rsidR="000722BC" w:rsidRPr="0062054C" w:rsidRDefault="0018720C" w:rsidP="00320C1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proofErr w:type="spellStart"/>
            <w:r>
              <w:rPr>
                <w:rFonts w:ascii="David" w:hAnsi="David" w:cs="David" w:hint="cs"/>
                <w:sz w:val="30"/>
                <w:szCs w:val="30"/>
                <w:rtl/>
              </w:rPr>
              <w:t>רבקי</w:t>
            </w:r>
            <w:proofErr w:type="spellEnd"/>
            <w:r>
              <w:rPr>
                <w:rFonts w:ascii="David" w:hAnsi="David" w:cs="David" w:hint="cs"/>
                <w:sz w:val="30"/>
                <w:szCs w:val="3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30"/>
                <w:szCs w:val="30"/>
                <w:rtl/>
              </w:rPr>
              <w:t>יעקובסון</w:t>
            </w:r>
            <w:proofErr w:type="spellEnd"/>
            <w:r w:rsidR="00700A19">
              <w:rPr>
                <w:rFonts w:ascii="David" w:hAnsi="David" w:cs="David" w:hint="cs"/>
                <w:sz w:val="30"/>
                <w:szCs w:val="30"/>
                <w:rtl/>
              </w:rPr>
              <w:t xml:space="preserve"> ומיכל סוויסה</w:t>
            </w:r>
          </w:p>
        </w:tc>
      </w:tr>
    </w:tbl>
    <w:p w14:paraId="7FD74D19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</w:p>
    <w:p w14:paraId="6E75C0AF" w14:textId="77777777" w:rsidR="00D3426C" w:rsidRPr="0062054C" w:rsidRDefault="00D3426C" w:rsidP="00143A08">
      <w:pPr>
        <w:spacing w:after="60" w:line="240" w:lineRule="auto"/>
        <w:rPr>
          <w:rFonts w:ascii="David" w:hAnsi="David" w:cs="David"/>
          <w:sz w:val="30"/>
          <w:szCs w:val="30"/>
          <w:rtl/>
        </w:rPr>
      </w:pPr>
    </w:p>
    <w:sectPr w:rsidR="00D3426C" w:rsidRPr="0062054C" w:rsidSect="00D342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797" w:right="1440" w:bottom="1797" w:left="1440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639CD" w14:textId="77777777" w:rsidR="00687C59" w:rsidRDefault="00687C59" w:rsidP="002868E8">
      <w:pPr>
        <w:spacing w:after="0" w:line="240" w:lineRule="auto"/>
      </w:pPr>
      <w:r>
        <w:separator/>
      </w:r>
    </w:p>
  </w:endnote>
  <w:endnote w:type="continuationSeparator" w:id="0">
    <w:p w14:paraId="0236EC90" w14:textId="77777777" w:rsidR="00687C59" w:rsidRDefault="00687C59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ttman Keren">
    <w:altName w:val="Arial"/>
    <w:charset w:val="B1"/>
    <w:family w:val="auto"/>
    <w:pitch w:val="variable"/>
    <w:sig w:usb0="00000801" w:usb1="4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453B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369BF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7E947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7C01C" w14:textId="77777777" w:rsidR="00687C59" w:rsidRDefault="00687C59" w:rsidP="002868E8">
      <w:pPr>
        <w:spacing w:after="0" w:line="240" w:lineRule="auto"/>
      </w:pPr>
      <w:r>
        <w:separator/>
      </w:r>
    </w:p>
  </w:footnote>
  <w:footnote w:type="continuationSeparator" w:id="0">
    <w:p w14:paraId="6C4FC329" w14:textId="77777777" w:rsidR="00687C59" w:rsidRDefault="00687C59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A6293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CEA4B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9FD8577" wp14:editId="5DF5CDF1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425F4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1A0"/>
    <w:multiLevelType w:val="hybridMultilevel"/>
    <w:tmpl w:val="2B1AC8AC"/>
    <w:lvl w:ilvl="0" w:tplc="6B70FE4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E226CC"/>
    <w:multiLevelType w:val="hybridMultilevel"/>
    <w:tmpl w:val="2B1AC8AC"/>
    <w:lvl w:ilvl="0" w:tplc="6B70FE4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E8356B"/>
    <w:multiLevelType w:val="hybridMultilevel"/>
    <w:tmpl w:val="7FF2C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7505C"/>
    <w:multiLevelType w:val="hybridMultilevel"/>
    <w:tmpl w:val="41B2B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A7FE6"/>
    <w:multiLevelType w:val="hybridMultilevel"/>
    <w:tmpl w:val="D710062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03E10"/>
    <w:multiLevelType w:val="hybridMultilevel"/>
    <w:tmpl w:val="953CA79A"/>
    <w:lvl w:ilvl="0" w:tplc="040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F6BFB"/>
    <w:multiLevelType w:val="hybridMultilevel"/>
    <w:tmpl w:val="A03E0CD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F722F2"/>
    <w:multiLevelType w:val="hybridMultilevel"/>
    <w:tmpl w:val="123E2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55597"/>
    <w:multiLevelType w:val="hybridMultilevel"/>
    <w:tmpl w:val="EE6C6354"/>
    <w:lvl w:ilvl="0" w:tplc="109688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Guttman Kere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F377B6"/>
    <w:multiLevelType w:val="hybridMultilevel"/>
    <w:tmpl w:val="8E32B40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B2DB1"/>
    <w:multiLevelType w:val="hybridMultilevel"/>
    <w:tmpl w:val="1C7C201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CA673E"/>
    <w:multiLevelType w:val="hybridMultilevel"/>
    <w:tmpl w:val="0C3CBE1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5147C6"/>
    <w:multiLevelType w:val="hybridMultilevel"/>
    <w:tmpl w:val="C4CA110E"/>
    <w:lvl w:ilvl="0" w:tplc="2DDEF18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E63C1A"/>
    <w:multiLevelType w:val="hybridMultilevel"/>
    <w:tmpl w:val="C744FD00"/>
    <w:lvl w:ilvl="0" w:tplc="04090013">
      <w:start w:val="1"/>
      <w:numFmt w:val="hebrew1"/>
      <w:lvlText w:val="%1."/>
      <w:lvlJc w:val="center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4" w15:restartNumberingAfterBreak="0">
    <w:nsid w:val="48925CA0"/>
    <w:multiLevelType w:val="hybridMultilevel"/>
    <w:tmpl w:val="D8002846"/>
    <w:lvl w:ilvl="0" w:tplc="0DDABBB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200F9"/>
    <w:multiLevelType w:val="hybridMultilevel"/>
    <w:tmpl w:val="A33EFFA8"/>
    <w:lvl w:ilvl="0" w:tplc="8C72551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08073E"/>
    <w:multiLevelType w:val="hybridMultilevel"/>
    <w:tmpl w:val="ED986B22"/>
    <w:lvl w:ilvl="0" w:tplc="7FA08B5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966013"/>
    <w:multiLevelType w:val="hybridMultilevel"/>
    <w:tmpl w:val="32DC6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840CB9"/>
    <w:multiLevelType w:val="hybridMultilevel"/>
    <w:tmpl w:val="FE1E8426"/>
    <w:lvl w:ilvl="0" w:tplc="7214CF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313E16"/>
    <w:multiLevelType w:val="hybridMultilevel"/>
    <w:tmpl w:val="A5E61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D675F3"/>
    <w:multiLevelType w:val="hybridMultilevel"/>
    <w:tmpl w:val="9E686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A5D82"/>
    <w:multiLevelType w:val="hybridMultilevel"/>
    <w:tmpl w:val="4DBC9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E75120"/>
    <w:multiLevelType w:val="hybridMultilevel"/>
    <w:tmpl w:val="94DE7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403C3C"/>
    <w:multiLevelType w:val="hybridMultilevel"/>
    <w:tmpl w:val="119AB6C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B70663"/>
    <w:multiLevelType w:val="hybridMultilevel"/>
    <w:tmpl w:val="6088DB6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FC01B6"/>
    <w:multiLevelType w:val="hybridMultilevel"/>
    <w:tmpl w:val="A8BA980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235285"/>
    <w:multiLevelType w:val="hybridMultilevel"/>
    <w:tmpl w:val="98DA6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B259DE"/>
    <w:multiLevelType w:val="hybridMultilevel"/>
    <w:tmpl w:val="0DFAA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FC47F0"/>
    <w:multiLevelType w:val="hybridMultilevel"/>
    <w:tmpl w:val="FA645F5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216FC3"/>
    <w:multiLevelType w:val="hybridMultilevel"/>
    <w:tmpl w:val="98DA6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667549">
    <w:abstractNumId w:val="8"/>
  </w:num>
  <w:num w:numId="2" w16cid:durableId="1120760916">
    <w:abstractNumId w:val="1"/>
  </w:num>
  <w:num w:numId="3" w16cid:durableId="282075752">
    <w:abstractNumId w:val="0"/>
  </w:num>
  <w:num w:numId="4" w16cid:durableId="2072382082">
    <w:abstractNumId w:val="5"/>
  </w:num>
  <w:num w:numId="5" w16cid:durableId="94599446">
    <w:abstractNumId w:val="3"/>
  </w:num>
  <w:num w:numId="6" w16cid:durableId="1606883884">
    <w:abstractNumId w:val="17"/>
  </w:num>
  <w:num w:numId="7" w16cid:durableId="971403086">
    <w:abstractNumId w:val="29"/>
  </w:num>
  <w:num w:numId="8" w16cid:durableId="479662532">
    <w:abstractNumId w:val="26"/>
  </w:num>
  <w:num w:numId="9" w16cid:durableId="655913851">
    <w:abstractNumId w:val="27"/>
  </w:num>
  <w:num w:numId="10" w16cid:durableId="334497864">
    <w:abstractNumId w:val="22"/>
  </w:num>
  <w:num w:numId="11" w16cid:durableId="1182165836">
    <w:abstractNumId w:val="19"/>
  </w:num>
  <w:num w:numId="12" w16cid:durableId="1551262438">
    <w:abstractNumId w:val="10"/>
  </w:num>
  <w:num w:numId="13" w16cid:durableId="391120477">
    <w:abstractNumId w:val="6"/>
  </w:num>
  <w:num w:numId="14" w16cid:durableId="1099376144">
    <w:abstractNumId w:val="18"/>
  </w:num>
  <w:num w:numId="15" w16cid:durableId="1156337122">
    <w:abstractNumId w:val="28"/>
  </w:num>
  <w:num w:numId="16" w16cid:durableId="742794410">
    <w:abstractNumId w:val="15"/>
  </w:num>
  <w:num w:numId="17" w16cid:durableId="1370688350">
    <w:abstractNumId w:val="25"/>
  </w:num>
  <w:num w:numId="18" w16cid:durableId="358706953">
    <w:abstractNumId w:val="16"/>
  </w:num>
  <w:num w:numId="19" w16cid:durableId="1575041209">
    <w:abstractNumId w:val="24"/>
  </w:num>
  <w:num w:numId="20" w16cid:durableId="989597000">
    <w:abstractNumId w:val="14"/>
  </w:num>
  <w:num w:numId="21" w16cid:durableId="69809643">
    <w:abstractNumId w:val="11"/>
  </w:num>
  <w:num w:numId="22" w16cid:durableId="1096973388">
    <w:abstractNumId w:val="12"/>
  </w:num>
  <w:num w:numId="23" w16cid:durableId="1617981184">
    <w:abstractNumId w:val="9"/>
  </w:num>
  <w:num w:numId="24" w16cid:durableId="897208451">
    <w:abstractNumId w:val="23"/>
  </w:num>
  <w:num w:numId="25" w16cid:durableId="529496737">
    <w:abstractNumId w:val="13"/>
  </w:num>
  <w:num w:numId="26" w16cid:durableId="298221469">
    <w:abstractNumId w:val="4"/>
  </w:num>
  <w:num w:numId="27" w16cid:durableId="1705518055">
    <w:abstractNumId w:val="21"/>
  </w:num>
  <w:num w:numId="28" w16cid:durableId="1167089664">
    <w:abstractNumId w:val="2"/>
  </w:num>
  <w:num w:numId="29" w16cid:durableId="1595820663">
    <w:abstractNumId w:val="20"/>
  </w:num>
  <w:num w:numId="30" w16cid:durableId="17052523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22B7A"/>
    <w:rsid w:val="0002596A"/>
    <w:rsid w:val="0002623F"/>
    <w:rsid w:val="00030893"/>
    <w:rsid w:val="0004051D"/>
    <w:rsid w:val="00040A5A"/>
    <w:rsid w:val="00046F97"/>
    <w:rsid w:val="00051C7A"/>
    <w:rsid w:val="00053B69"/>
    <w:rsid w:val="000563D2"/>
    <w:rsid w:val="000629E5"/>
    <w:rsid w:val="000722BC"/>
    <w:rsid w:val="0008250C"/>
    <w:rsid w:val="00095C0B"/>
    <w:rsid w:val="000A7324"/>
    <w:rsid w:val="000B0B93"/>
    <w:rsid w:val="000D2366"/>
    <w:rsid w:val="000D3957"/>
    <w:rsid w:val="000D6570"/>
    <w:rsid w:val="0010329B"/>
    <w:rsid w:val="001037DB"/>
    <w:rsid w:val="0010423B"/>
    <w:rsid w:val="00111F48"/>
    <w:rsid w:val="00114AA3"/>
    <w:rsid w:val="00121102"/>
    <w:rsid w:val="00121BC2"/>
    <w:rsid w:val="00126797"/>
    <w:rsid w:val="001328B9"/>
    <w:rsid w:val="001362B4"/>
    <w:rsid w:val="0014240C"/>
    <w:rsid w:val="00143A08"/>
    <w:rsid w:val="001455B7"/>
    <w:rsid w:val="00153C9B"/>
    <w:rsid w:val="00164AC8"/>
    <w:rsid w:val="001734AB"/>
    <w:rsid w:val="0018720C"/>
    <w:rsid w:val="00191570"/>
    <w:rsid w:val="00195AB6"/>
    <w:rsid w:val="0019764C"/>
    <w:rsid w:val="001A090B"/>
    <w:rsid w:val="001B08A5"/>
    <w:rsid w:val="001B6A79"/>
    <w:rsid w:val="001C2648"/>
    <w:rsid w:val="001C2BBC"/>
    <w:rsid w:val="001C41AF"/>
    <w:rsid w:val="001C5E2C"/>
    <w:rsid w:val="0020325A"/>
    <w:rsid w:val="00203D3D"/>
    <w:rsid w:val="00216DB5"/>
    <w:rsid w:val="00222F4E"/>
    <w:rsid w:val="00226F52"/>
    <w:rsid w:val="00227759"/>
    <w:rsid w:val="00230FC8"/>
    <w:rsid w:val="00236461"/>
    <w:rsid w:val="0024510B"/>
    <w:rsid w:val="002604EB"/>
    <w:rsid w:val="0026596C"/>
    <w:rsid w:val="00266EBC"/>
    <w:rsid w:val="00274EBB"/>
    <w:rsid w:val="00281AC6"/>
    <w:rsid w:val="002868E8"/>
    <w:rsid w:val="002A0066"/>
    <w:rsid w:val="002B24F8"/>
    <w:rsid w:val="002C554F"/>
    <w:rsid w:val="002F318A"/>
    <w:rsid w:val="002F724A"/>
    <w:rsid w:val="0030637E"/>
    <w:rsid w:val="0030687B"/>
    <w:rsid w:val="00312522"/>
    <w:rsid w:val="003141FA"/>
    <w:rsid w:val="003165D1"/>
    <w:rsid w:val="00320C1D"/>
    <w:rsid w:val="00322808"/>
    <w:rsid w:val="0033728A"/>
    <w:rsid w:val="00342551"/>
    <w:rsid w:val="00344A0C"/>
    <w:rsid w:val="00346243"/>
    <w:rsid w:val="00346348"/>
    <w:rsid w:val="00347395"/>
    <w:rsid w:val="00352B59"/>
    <w:rsid w:val="00353017"/>
    <w:rsid w:val="003563CB"/>
    <w:rsid w:val="00364709"/>
    <w:rsid w:val="00373864"/>
    <w:rsid w:val="0037749C"/>
    <w:rsid w:val="00392712"/>
    <w:rsid w:val="003A62E4"/>
    <w:rsid w:val="003B3AF7"/>
    <w:rsid w:val="003B3E97"/>
    <w:rsid w:val="003B76BB"/>
    <w:rsid w:val="003C07A2"/>
    <w:rsid w:val="003C1353"/>
    <w:rsid w:val="003D4579"/>
    <w:rsid w:val="003D46D3"/>
    <w:rsid w:val="003E3F53"/>
    <w:rsid w:val="003F1892"/>
    <w:rsid w:val="00413346"/>
    <w:rsid w:val="00413929"/>
    <w:rsid w:val="004200F2"/>
    <w:rsid w:val="00432DB8"/>
    <w:rsid w:val="00440102"/>
    <w:rsid w:val="00442FFA"/>
    <w:rsid w:val="00446C89"/>
    <w:rsid w:val="00463513"/>
    <w:rsid w:val="00465EB5"/>
    <w:rsid w:val="004703E8"/>
    <w:rsid w:val="00477394"/>
    <w:rsid w:val="00482FED"/>
    <w:rsid w:val="00494FF3"/>
    <w:rsid w:val="004B62B7"/>
    <w:rsid w:val="004B763E"/>
    <w:rsid w:val="004B7E94"/>
    <w:rsid w:val="004C3584"/>
    <w:rsid w:val="004D4F95"/>
    <w:rsid w:val="004E1AE6"/>
    <w:rsid w:val="004F0243"/>
    <w:rsid w:val="005004CB"/>
    <w:rsid w:val="00505706"/>
    <w:rsid w:val="0051128A"/>
    <w:rsid w:val="00511727"/>
    <w:rsid w:val="00522F3D"/>
    <w:rsid w:val="00532185"/>
    <w:rsid w:val="005356D1"/>
    <w:rsid w:val="005377A8"/>
    <w:rsid w:val="00544897"/>
    <w:rsid w:val="0056146D"/>
    <w:rsid w:val="00561E85"/>
    <w:rsid w:val="005628C4"/>
    <w:rsid w:val="00563E9B"/>
    <w:rsid w:val="00570AE3"/>
    <w:rsid w:val="00575759"/>
    <w:rsid w:val="00576593"/>
    <w:rsid w:val="00581115"/>
    <w:rsid w:val="0058689B"/>
    <w:rsid w:val="005B6AB8"/>
    <w:rsid w:val="005B6FFC"/>
    <w:rsid w:val="005C1515"/>
    <w:rsid w:val="005C54D8"/>
    <w:rsid w:val="005C7F32"/>
    <w:rsid w:val="005D6D87"/>
    <w:rsid w:val="005D7531"/>
    <w:rsid w:val="005E412C"/>
    <w:rsid w:val="005F37F0"/>
    <w:rsid w:val="005F798D"/>
    <w:rsid w:val="0060130B"/>
    <w:rsid w:val="00601E16"/>
    <w:rsid w:val="00601EC7"/>
    <w:rsid w:val="0060217D"/>
    <w:rsid w:val="006026B0"/>
    <w:rsid w:val="00606280"/>
    <w:rsid w:val="006112A2"/>
    <w:rsid w:val="0062054C"/>
    <w:rsid w:val="00620E75"/>
    <w:rsid w:val="00632473"/>
    <w:rsid w:val="00632F9A"/>
    <w:rsid w:val="00634648"/>
    <w:rsid w:val="00635BFF"/>
    <w:rsid w:val="006367A6"/>
    <w:rsid w:val="00640CBF"/>
    <w:rsid w:val="0065741D"/>
    <w:rsid w:val="00663ED6"/>
    <w:rsid w:val="00677A3F"/>
    <w:rsid w:val="006855B4"/>
    <w:rsid w:val="00687C59"/>
    <w:rsid w:val="00691F47"/>
    <w:rsid w:val="00693D04"/>
    <w:rsid w:val="006A5447"/>
    <w:rsid w:val="006B4830"/>
    <w:rsid w:val="006B534B"/>
    <w:rsid w:val="006B70F9"/>
    <w:rsid w:val="006C2206"/>
    <w:rsid w:val="006C492D"/>
    <w:rsid w:val="006D3E74"/>
    <w:rsid w:val="006D70CA"/>
    <w:rsid w:val="00700A19"/>
    <w:rsid w:val="0070370D"/>
    <w:rsid w:val="0070399C"/>
    <w:rsid w:val="00712061"/>
    <w:rsid w:val="00712437"/>
    <w:rsid w:val="00712524"/>
    <w:rsid w:val="0073344E"/>
    <w:rsid w:val="007401A1"/>
    <w:rsid w:val="0074371E"/>
    <w:rsid w:val="00744C15"/>
    <w:rsid w:val="00750BEA"/>
    <w:rsid w:val="00763AE3"/>
    <w:rsid w:val="00763D67"/>
    <w:rsid w:val="0077121D"/>
    <w:rsid w:val="00771CAF"/>
    <w:rsid w:val="00771D43"/>
    <w:rsid w:val="00777A9C"/>
    <w:rsid w:val="007A708C"/>
    <w:rsid w:val="007A79BF"/>
    <w:rsid w:val="007D2417"/>
    <w:rsid w:val="007D3D06"/>
    <w:rsid w:val="007D6DC8"/>
    <w:rsid w:val="007D7357"/>
    <w:rsid w:val="007E7387"/>
    <w:rsid w:val="007F0F64"/>
    <w:rsid w:val="007F563B"/>
    <w:rsid w:val="007F5FA9"/>
    <w:rsid w:val="0080109C"/>
    <w:rsid w:val="008035AD"/>
    <w:rsid w:val="008122DE"/>
    <w:rsid w:val="008166E7"/>
    <w:rsid w:val="00821E0D"/>
    <w:rsid w:val="00824C02"/>
    <w:rsid w:val="00834F7E"/>
    <w:rsid w:val="00840587"/>
    <w:rsid w:val="0084153C"/>
    <w:rsid w:val="00844D87"/>
    <w:rsid w:val="00845ED3"/>
    <w:rsid w:val="00847EFF"/>
    <w:rsid w:val="0085208D"/>
    <w:rsid w:val="008545DB"/>
    <w:rsid w:val="00857FDC"/>
    <w:rsid w:val="00862834"/>
    <w:rsid w:val="00870091"/>
    <w:rsid w:val="008704CC"/>
    <w:rsid w:val="00875226"/>
    <w:rsid w:val="00876343"/>
    <w:rsid w:val="00880B84"/>
    <w:rsid w:val="008931BA"/>
    <w:rsid w:val="0089487C"/>
    <w:rsid w:val="008A0D7A"/>
    <w:rsid w:val="008B0734"/>
    <w:rsid w:val="008C400B"/>
    <w:rsid w:val="008D2ECA"/>
    <w:rsid w:val="009107DC"/>
    <w:rsid w:val="00912112"/>
    <w:rsid w:val="00913E48"/>
    <w:rsid w:val="00920AB2"/>
    <w:rsid w:val="0092368B"/>
    <w:rsid w:val="00926688"/>
    <w:rsid w:val="00926B65"/>
    <w:rsid w:val="009325BA"/>
    <w:rsid w:val="0093350D"/>
    <w:rsid w:val="009743A2"/>
    <w:rsid w:val="00976424"/>
    <w:rsid w:val="009764D1"/>
    <w:rsid w:val="00981B13"/>
    <w:rsid w:val="009833A0"/>
    <w:rsid w:val="00983D71"/>
    <w:rsid w:val="00987C33"/>
    <w:rsid w:val="00994F51"/>
    <w:rsid w:val="009A5BCE"/>
    <w:rsid w:val="009A617D"/>
    <w:rsid w:val="009A6845"/>
    <w:rsid w:val="009A7423"/>
    <w:rsid w:val="009B04B1"/>
    <w:rsid w:val="009B4EB3"/>
    <w:rsid w:val="009C0910"/>
    <w:rsid w:val="009C3FBD"/>
    <w:rsid w:val="009E7641"/>
    <w:rsid w:val="009F6A32"/>
    <w:rsid w:val="00A00D75"/>
    <w:rsid w:val="00A00E41"/>
    <w:rsid w:val="00A13EF9"/>
    <w:rsid w:val="00A15302"/>
    <w:rsid w:val="00A24940"/>
    <w:rsid w:val="00A24F05"/>
    <w:rsid w:val="00A25D60"/>
    <w:rsid w:val="00A27744"/>
    <w:rsid w:val="00A30F52"/>
    <w:rsid w:val="00A42365"/>
    <w:rsid w:val="00A55BF2"/>
    <w:rsid w:val="00A74691"/>
    <w:rsid w:val="00A74B4C"/>
    <w:rsid w:val="00A8072A"/>
    <w:rsid w:val="00A8548E"/>
    <w:rsid w:val="00A97078"/>
    <w:rsid w:val="00AA1334"/>
    <w:rsid w:val="00AA2B3C"/>
    <w:rsid w:val="00AB0A7A"/>
    <w:rsid w:val="00AB2873"/>
    <w:rsid w:val="00AB5AB8"/>
    <w:rsid w:val="00AE49D9"/>
    <w:rsid w:val="00AF6C12"/>
    <w:rsid w:val="00B001DF"/>
    <w:rsid w:val="00B129AF"/>
    <w:rsid w:val="00B14DCF"/>
    <w:rsid w:val="00B21891"/>
    <w:rsid w:val="00B40140"/>
    <w:rsid w:val="00B55F96"/>
    <w:rsid w:val="00B6574C"/>
    <w:rsid w:val="00B679DC"/>
    <w:rsid w:val="00B74CB4"/>
    <w:rsid w:val="00B77465"/>
    <w:rsid w:val="00B84C8B"/>
    <w:rsid w:val="00B95119"/>
    <w:rsid w:val="00B966EC"/>
    <w:rsid w:val="00B97147"/>
    <w:rsid w:val="00BA27FE"/>
    <w:rsid w:val="00BA680A"/>
    <w:rsid w:val="00BB2CEF"/>
    <w:rsid w:val="00BB4F7F"/>
    <w:rsid w:val="00BB72E6"/>
    <w:rsid w:val="00BC0C64"/>
    <w:rsid w:val="00BC0E69"/>
    <w:rsid w:val="00BC5767"/>
    <w:rsid w:val="00BC5E0E"/>
    <w:rsid w:val="00BC7EC1"/>
    <w:rsid w:val="00BD4E81"/>
    <w:rsid w:val="00BD70AC"/>
    <w:rsid w:val="00BE1F7F"/>
    <w:rsid w:val="00BE5C98"/>
    <w:rsid w:val="00BE687A"/>
    <w:rsid w:val="00BF0BCA"/>
    <w:rsid w:val="00BF2FB8"/>
    <w:rsid w:val="00BF3107"/>
    <w:rsid w:val="00BF325A"/>
    <w:rsid w:val="00C01C69"/>
    <w:rsid w:val="00C02F42"/>
    <w:rsid w:val="00C20A62"/>
    <w:rsid w:val="00C35675"/>
    <w:rsid w:val="00C548DC"/>
    <w:rsid w:val="00C63BBE"/>
    <w:rsid w:val="00C70FE5"/>
    <w:rsid w:val="00C741DA"/>
    <w:rsid w:val="00C80825"/>
    <w:rsid w:val="00C9318E"/>
    <w:rsid w:val="00C9548F"/>
    <w:rsid w:val="00CA4D22"/>
    <w:rsid w:val="00CA7B53"/>
    <w:rsid w:val="00CB2809"/>
    <w:rsid w:val="00CB454F"/>
    <w:rsid w:val="00CC619C"/>
    <w:rsid w:val="00CC77EE"/>
    <w:rsid w:val="00CD176E"/>
    <w:rsid w:val="00CD3E10"/>
    <w:rsid w:val="00CD4625"/>
    <w:rsid w:val="00CD6ABA"/>
    <w:rsid w:val="00CE224B"/>
    <w:rsid w:val="00D0075A"/>
    <w:rsid w:val="00D2194B"/>
    <w:rsid w:val="00D230B5"/>
    <w:rsid w:val="00D2344A"/>
    <w:rsid w:val="00D3426C"/>
    <w:rsid w:val="00D34E93"/>
    <w:rsid w:val="00D36E64"/>
    <w:rsid w:val="00D53BAF"/>
    <w:rsid w:val="00D61272"/>
    <w:rsid w:val="00D77F56"/>
    <w:rsid w:val="00D816CF"/>
    <w:rsid w:val="00D9467A"/>
    <w:rsid w:val="00DA0083"/>
    <w:rsid w:val="00DB6DF6"/>
    <w:rsid w:val="00DC1EBC"/>
    <w:rsid w:val="00DE6F6F"/>
    <w:rsid w:val="00DF7976"/>
    <w:rsid w:val="00E15034"/>
    <w:rsid w:val="00E17F4E"/>
    <w:rsid w:val="00E226D4"/>
    <w:rsid w:val="00E227B8"/>
    <w:rsid w:val="00E348EE"/>
    <w:rsid w:val="00E34A00"/>
    <w:rsid w:val="00E3599F"/>
    <w:rsid w:val="00E5133B"/>
    <w:rsid w:val="00E62F57"/>
    <w:rsid w:val="00E6547A"/>
    <w:rsid w:val="00E700F1"/>
    <w:rsid w:val="00E72D25"/>
    <w:rsid w:val="00E83162"/>
    <w:rsid w:val="00E835E3"/>
    <w:rsid w:val="00E87A6B"/>
    <w:rsid w:val="00E952E2"/>
    <w:rsid w:val="00EA0DBA"/>
    <w:rsid w:val="00EA1D37"/>
    <w:rsid w:val="00EB2946"/>
    <w:rsid w:val="00EC05A8"/>
    <w:rsid w:val="00EC07A4"/>
    <w:rsid w:val="00EC1FAB"/>
    <w:rsid w:val="00EC4F2C"/>
    <w:rsid w:val="00EE520E"/>
    <w:rsid w:val="00EF0CC3"/>
    <w:rsid w:val="00F00BAD"/>
    <w:rsid w:val="00F068D2"/>
    <w:rsid w:val="00F071F9"/>
    <w:rsid w:val="00F210CB"/>
    <w:rsid w:val="00F310B0"/>
    <w:rsid w:val="00F40DF8"/>
    <w:rsid w:val="00F41428"/>
    <w:rsid w:val="00F43898"/>
    <w:rsid w:val="00F51FA5"/>
    <w:rsid w:val="00F55287"/>
    <w:rsid w:val="00F61562"/>
    <w:rsid w:val="00F718BD"/>
    <w:rsid w:val="00F8194F"/>
    <w:rsid w:val="00F83CCD"/>
    <w:rsid w:val="00F859F9"/>
    <w:rsid w:val="00F87A47"/>
    <w:rsid w:val="00F91B47"/>
    <w:rsid w:val="00F92BF2"/>
    <w:rsid w:val="00F9488B"/>
    <w:rsid w:val="00FA037E"/>
    <w:rsid w:val="00FA09AB"/>
    <w:rsid w:val="00FA0AA5"/>
    <w:rsid w:val="00FA18C6"/>
    <w:rsid w:val="00FC242A"/>
    <w:rsid w:val="00FC5B77"/>
    <w:rsid w:val="00FC7468"/>
    <w:rsid w:val="00FD06FE"/>
    <w:rsid w:val="00FD1E45"/>
    <w:rsid w:val="00FD4089"/>
    <w:rsid w:val="00FD5963"/>
    <w:rsid w:val="00FE3B02"/>
    <w:rsid w:val="00FE4ACD"/>
    <w:rsid w:val="00FE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855DD"/>
  <w15:docId w15:val="{43BFF26D-EEFA-4DD2-AF39-18DC2A66E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4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0F9B4C0-1253-4B6B-8426-A17EE0691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</Template>
  <TotalTime>10</TotalTime>
  <Pages>6</Pages>
  <Words>399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הילה שמר</cp:lastModifiedBy>
  <cp:revision>2</cp:revision>
  <cp:lastPrinted>2026-09-06T11:56:00Z</cp:lastPrinted>
  <dcterms:created xsi:type="dcterms:W3CDTF">2026-09-06T13:42:00Z</dcterms:created>
  <dcterms:modified xsi:type="dcterms:W3CDTF">2026-09-06T13:42:00Z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16c06ef30ca99430f45737f38efdca9d5a045d1123fc97d0ad1e9e5608d6550f</vt:lpwstr>
  </property>
</Properties>
</file>