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B1C85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1AC9E4FA" w14:textId="40919C23" w:rsidR="00D3426C" w:rsidRPr="0062054C" w:rsidRDefault="00D3426C" w:rsidP="00AC11F5">
      <w:pPr>
        <w:spacing w:after="60" w:line="240" w:lineRule="auto"/>
        <w:rPr>
          <w:rFonts w:ascii="David" w:hAnsi="David" w:cs="David"/>
          <w:b/>
          <w:sz w:val="30"/>
          <w:szCs w:val="30"/>
          <w:u w:val="single"/>
        </w:rPr>
      </w:pPr>
    </w:p>
    <w:p w14:paraId="4E62185F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/>
          <w:sz w:val="30"/>
          <w:szCs w:val="30"/>
          <w:u w:val="single"/>
        </w:rPr>
      </w:pPr>
    </w:p>
    <w:p w14:paraId="57EF447F" w14:textId="6073BE85" w:rsidR="00D3426C" w:rsidRPr="0062054C" w:rsidRDefault="00D3426C" w:rsidP="006D3E74">
      <w:pPr>
        <w:bidi w:val="0"/>
        <w:spacing w:after="0" w:line="240" w:lineRule="auto"/>
        <w:jc w:val="right"/>
        <w:rPr>
          <w:rFonts w:ascii="David" w:hAnsi="David" w:cs="David"/>
          <w:sz w:val="30"/>
          <w:szCs w:val="30"/>
          <w:rtl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112399A7" w14:textId="77777777" w:rsidR="00D3426C" w:rsidRPr="000722B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2"/>
          <w:szCs w:val="32"/>
          <w:u w:val="single"/>
        </w:rPr>
      </w:pPr>
      <w:r w:rsidRPr="000722BC">
        <w:rPr>
          <w:rFonts w:ascii="David" w:hAnsi="David" w:cs="David"/>
          <w:bCs/>
          <w:sz w:val="32"/>
          <w:szCs w:val="32"/>
          <w:u w:val="single"/>
          <w:rtl/>
        </w:rPr>
        <w:t>תורני הפסקות- יום שישי</w:t>
      </w:r>
    </w:p>
    <w:p w14:paraId="1DCA4328" w14:textId="0E023D17" w:rsidR="00D3426C" w:rsidRPr="0062054C" w:rsidRDefault="00D3426C" w:rsidP="00AC11F5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תורנות בוקר- </w:t>
      </w:r>
      <w:r w:rsidR="00AC11F5">
        <w:rPr>
          <w:rFonts w:ascii="David" w:hAnsi="David" w:cs="David" w:hint="cs"/>
          <w:b/>
          <w:sz w:val="30"/>
          <w:szCs w:val="30"/>
          <w:rtl/>
        </w:rPr>
        <w:t>הילה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7"/>
        <w:gridCol w:w="2024"/>
        <w:gridCol w:w="2334"/>
        <w:gridCol w:w="1689"/>
        <w:gridCol w:w="1591"/>
        <w:gridCol w:w="1591"/>
      </w:tblGrid>
      <w:tr w:rsidR="00D3426C" w:rsidRPr="0062054C" w14:paraId="59962A51" w14:textId="77777777" w:rsidTr="008F4A9D">
        <w:trPr>
          <w:trHeight w:val="490"/>
        </w:trPr>
        <w:tc>
          <w:tcPr>
            <w:tcW w:w="3407" w:type="dxa"/>
            <w:vAlign w:val="center"/>
          </w:tcPr>
          <w:p w14:paraId="737F24C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024" w:type="dxa"/>
            <w:vAlign w:val="center"/>
          </w:tcPr>
          <w:p w14:paraId="6FB3D36A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2334" w:type="dxa"/>
            <w:vAlign w:val="center"/>
          </w:tcPr>
          <w:p w14:paraId="60C28EF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</w:p>
        </w:tc>
        <w:tc>
          <w:tcPr>
            <w:tcW w:w="1689" w:type="dxa"/>
            <w:vAlign w:val="center"/>
          </w:tcPr>
          <w:p w14:paraId="22F313D0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624BDEFD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591" w:type="dxa"/>
          </w:tcPr>
          <w:p w14:paraId="13B6743E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רחבה פנימית</w:t>
            </w:r>
          </w:p>
        </w:tc>
      </w:tr>
      <w:tr w:rsidR="000722BC" w:rsidRPr="0062054C" w14:paraId="4B5172A8" w14:textId="77777777" w:rsidTr="000B0E4C">
        <w:trPr>
          <w:trHeight w:val="490"/>
        </w:trPr>
        <w:tc>
          <w:tcPr>
            <w:tcW w:w="3407" w:type="dxa"/>
            <w:vAlign w:val="center"/>
          </w:tcPr>
          <w:p w14:paraId="70E23D50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9:50-10:05</w:t>
            </w:r>
          </w:p>
        </w:tc>
        <w:tc>
          <w:tcPr>
            <w:tcW w:w="9229" w:type="dxa"/>
            <w:gridSpan w:val="5"/>
            <w:vAlign w:val="center"/>
          </w:tcPr>
          <w:p w14:paraId="54C2AC1B" w14:textId="3934CDDD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0722BC" w:rsidRPr="0062054C" w14:paraId="546DCA0F" w14:textId="77777777" w:rsidTr="004479CC">
        <w:trPr>
          <w:trHeight w:val="490"/>
        </w:trPr>
        <w:tc>
          <w:tcPr>
            <w:tcW w:w="3407" w:type="dxa"/>
            <w:vAlign w:val="center"/>
          </w:tcPr>
          <w:p w14:paraId="0EA8719F" w14:textId="77777777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10:05-10:20</w:t>
            </w:r>
          </w:p>
        </w:tc>
        <w:tc>
          <w:tcPr>
            <w:tcW w:w="9229" w:type="dxa"/>
            <w:gridSpan w:val="5"/>
            <w:vAlign w:val="center"/>
          </w:tcPr>
          <w:p w14:paraId="138AF1E0" w14:textId="6641189C" w:rsidR="000722BC" w:rsidRPr="0062054C" w:rsidRDefault="000722BC" w:rsidP="008F4A9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א-ו בנים ובנות</w:t>
            </w:r>
          </w:p>
        </w:tc>
      </w:tr>
      <w:tr w:rsidR="00320C1D" w:rsidRPr="0062054C" w14:paraId="03566A4A" w14:textId="77777777" w:rsidTr="00D3426C">
        <w:trPr>
          <w:trHeight w:val="758"/>
        </w:trPr>
        <w:tc>
          <w:tcPr>
            <w:tcW w:w="3407" w:type="dxa"/>
            <w:vAlign w:val="center"/>
          </w:tcPr>
          <w:p w14:paraId="12ED7752" w14:textId="77777777" w:rsidR="00320C1D" w:rsidRPr="0062054C" w:rsidRDefault="00320C1D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024" w:type="dxa"/>
            <w:vAlign w:val="center"/>
          </w:tcPr>
          <w:p w14:paraId="3B073E69" w14:textId="7C59A8F5" w:rsidR="00320C1D" w:rsidRPr="00DF7976" w:rsidRDefault="00AC11F5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נועה א</w:t>
            </w:r>
          </w:p>
        </w:tc>
        <w:tc>
          <w:tcPr>
            <w:tcW w:w="2334" w:type="dxa"/>
            <w:vAlign w:val="center"/>
          </w:tcPr>
          <w:p w14:paraId="1FF20FC6" w14:textId="0D59D8FE" w:rsidR="00320C1D" w:rsidRPr="00DF7976" w:rsidRDefault="00AC11F5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מיכל ל</w:t>
            </w:r>
          </w:p>
        </w:tc>
        <w:tc>
          <w:tcPr>
            <w:tcW w:w="1689" w:type="dxa"/>
            <w:vAlign w:val="center"/>
          </w:tcPr>
          <w:p w14:paraId="361967F9" w14:textId="633B9CC7" w:rsidR="00CC77EE" w:rsidRDefault="00AC11F5" w:rsidP="005F37F0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חנה ש</w:t>
            </w:r>
          </w:p>
          <w:p w14:paraId="71B7CAC8" w14:textId="5DE566D4" w:rsidR="00281AC6" w:rsidRDefault="00CC77EE" w:rsidP="00AC11F5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קומה עליונה</w:t>
            </w:r>
            <w:r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AC11F5">
              <w:rPr>
                <w:rFonts w:ascii="David" w:hAnsi="David" w:cs="David" w:hint="cs"/>
                <w:sz w:val="30"/>
                <w:szCs w:val="30"/>
                <w:rtl/>
              </w:rPr>
              <w:t>מלכה ט</w:t>
            </w:r>
            <w:bookmarkStart w:id="0" w:name="_GoBack"/>
            <w:bookmarkEnd w:id="0"/>
          </w:p>
          <w:p w14:paraId="2453D94D" w14:textId="0643284D" w:rsidR="006D3E74" w:rsidRPr="00DF7976" w:rsidRDefault="006D3E74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F8194F">
              <w:rPr>
                <w:rFonts w:ascii="David" w:hAnsi="David" w:cs="David" w:hint="cs"/>
                <w:highlight w:val="yellow"/>
                <w:rtl/>
              </w:rPr>
              <w:t>קומ</w:t>
            </w:r>
            <w:r>
              <w:rPr>
                <w:rFonts w:ascii="David" w:hAnsi="David" w:cs="David" w:hint="cs"/>
                <w:highlight w:val="yellow"/>
                <w:rtl/>
              </w:rPr>
              <w:t>ת הבנים</w:t>
            </w:r>
          </w:p>
        </w:tc>
        <w:tc>
          <w:tcPr>
            <w:tcW w:w="1591" w:type="dxa"/>
            <w:vAlign w:val="center"/>
          </w:tcPr>
          <w:p w14:paraId="3FC4258E" w14:textId="1FA92ED2" w:rsidR="00320C1D" w:rsidRPr="00DF7976" w:rsidRDefault="00AC11F5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אשר</w:t>
            </w:r>
          </w:p>
        </w:tc>
        <w:tc>
          <w:tcPr>
            <w:tcW w:w="1591" w:type="dxa"/>
            <w:vAlign w:val="center"/>
          </w:tcPr>
          <w:p w14:paraId="62E19678" w14:textId="2E4D1F8C" w:rsidR="00320C1D" w:rsidRPr="00DF7976" w:rsidRDefault="00AC11F5" w:rsidP="0047739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0722BC" w:rsidRPr="0062054C" w14:paraId="0860ACF1" w14:textId="77777777" w:rsidTr="00AE1F0D">
        <w:trPr>
          <w:trHeight w:val="743"/>
        </w:trPr>
        <w:tc>
          <w:tcPr>
            <w:tcW w:w="3407" w:type="dxa"/>
            <w:vAlign w:val="center"/>
          </w:tcPr>
          <w:p w14:paraId="2538538E" w14:textId="77777777" w:rsidR="000722BC" w:rsidRPr="0062054C" w:rsidRDefault="000722BC" w:rsidP="00320C1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הסעות 11:45</w:t>
            </w:r>
          </w:p>
        </w:tc>
        <w:tc>
          <w:tcPr>
            <w:tcW w:w="9229" w:type="dxa"/>
            <w:gridSpan w:val="5"/>
            <w:vAlign w:val="center"/>
          </w:tcPr>
          <w:p w14:paraId="3E74229D" w14:textId="389BF3FC" w:rsidR="000722BC" w:rsidRPr="0062054C" w:rsidRDefault="0018720C" w:rsidP="00320C1D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רבקי יעקובסון</w:t>
            </w:r>
            <w:r w:rsidR="00AC11F5">
              <w:rPr>
                <w:rFonts w:ascii="David" w:hAnsi="David" w:cs="David" w:hint="cs"/>
                <w:sz w:val="30"/>
                <w:szCs w:val="30"/>
                <w:rtl/>
              </w:rPr>
              <w:t xml:space="preserve"> ואביטל </w:t>
            </w:r>
          </w:p>
        </w:tc>
      </w:tr>
    </w:tbl>
    <w:p w14:paraId="7FD74D19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6E75C0AF" w14:textId="77777777" w:rsidR="00D3426C" w:rsidRPr="0062054C" w:rsidRDefault="00D3426C" w:rsidP="00143A08">
      <w:pPr>
        <w:spacing w:after="60" w:line="240" w:lineRule="auto"/>
        <w:rPr>
          <w:rFonts w:ascii="David" w:hAnsi="David" w:cs="David"/>
          <w:sz w:val="30"/>
          <w:szCs w:val="30"/>
          <w:rtl/>
        </w:rPr>
      </w:pPr>
    </w:p>
    <w:sectPr w:rsidR="00D3426C" w:rsidRPr="0062054C" w:rsidSect="00D342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97" w:right="1440" w:bottom="1797" w:left="1440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6C097" w14:textId="77777777" w:rsidR="00C87BCF" w:rsidRDefault="00C87BCF" w:rsidP="002868E8">
      <w:pPr>
        <w:spacing w:after="0" w:line="240" w:lineRule="auto"/>
      </w:pPr>
      <w:r>
        <w:separator/>
      </w:r>
    </w:p>
  </w:endnote>
  <w:endnote w:type="continuationSeparator" w:id="0">
    <w:p w14:paraId="3EF846C4" w14:textId="77777777" w:rsidR="00C87BCF" w:rsidRDefault="00C87BCF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4C453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369BF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7E947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501E37" w14:textId="77777777" w:rsidR="00C87BCF" w:rsidRDefault="00C87BCF" w:rsidP="002868E8">
      <w:pPr>
        <w:spacing w:after="0" w:line="240" w:lineRule="auto"/>
      </w:pPr>
      <w:r>
        <w:separator/>
      </w:r>
    </w:p>
  </w:footnote>
  <w:footnote w:type="continuationSeparator" w:id="0">
    <w:p w14:paraId="1AFAB044" w14:textId="77777777" w:rsidR="00C87BCF" w:rsidRDefault="00C87BCF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A6293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1CEA4B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FD8577" wp14:editId="5DF5CDF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425F4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8356B"/>
    <w:multiLevelType w:val="hybridMultilevel"/>
    <w:tmpl w:val="7FF2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A7FE6"/>
    <w:multiLevelType w:val="hybridMultilevel"/>
    <w:tmpl w:val="D710062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F6BFB"/>
    <w:multiLevelType w:val="hybridMultilevel"/>
    <w:tmpl w:val="A03E0C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22F2"/>
    <w:multiLevelType w:val="hybridMultilevel"/>
    <w:tmpl w:val="123E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377B6"/>
    <w:multiLevelType w:val="hybridMultilevel"/>
    <w:tmpl w:val="8E32B4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DB1"/>
    <w:multiLevelType w:val="hybridMultilevel"/>
    <w:tmpl w:val="1C7C20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A673E"/>
    <w:multiLevelType w:val="hybridMultilevel"/>
    <w:tmpl w:val="0C3CBE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47C6"/>
    <w:multiLevelType w:val="hybridMultilevel"/>
    <w:tmpl w:val="C4CA110E"/>
    <w:lvl w:ilvl="0" w:tplc="2DDEF1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63C1A"/>
    <w:multiLevelType w:val="hybridMultilevel"/>
    <w:tmpl w:val="C744FD00"/>
    <w:lvl w:ilvl="0" w:tplc="04090013">
      <w:start w:val="1"/>
      <w:numFmt w:val="hebrew1"/>
      <w:lvlText w:val="%1.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48925CA0"/>
    <w:multiLevelType w:val="hybridMultilevel"/>
    <w:tmpl w:val="D8002846"/>
    <w:lvl w:ilvl="0" w:tplc="0DDABB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200F9"/>
    <w:multiLevelType w:val="hybridMultilevel"/>
    <w:tmpl w:val="A33EFFA8"/>
    <w:lvl w:ilvl="0" w:tplc="8C7255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8073E"/>
    <w:multiLevelType w:val="hybridMultilevel"/>
    <w:tmpl w:val="ED986B22"/>
    <w:lvl w:ilvl="0" w:tplc="7FA08B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0CB9"/>
    <w:multiLevelType w:val="hybridMultilevel"/>
    <w:tmpl w:val="FE1E8426"/>
    <w:lvl w:ilvl="0" w:tplc="7214CF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13E16"/>
    <w:multiLevelType w:val="hybridMultilevel"/>
    <w:tmpl w:val="A5E6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675F3"/>
    <w:multiLevelType w:val="hybridMultilevel"/>
    <w:tmpl w:val="9E68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A5D82"/>
    <w:multiLevelType w:val="hybridMultilevel"/>
    <w:tmpl w:val="4DBC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75120"/>
    <w:multiLevelType w:val="hybridMultilevel"/>
    <w:tmpl w:val="94DE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C3C"/>
    <w:multiLevelType w:val="hybridMultilevel"/>
    <w:tmpl w:val="119AB6C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63"/>
    <w:multiLevelType w:val="hybridMultilevel"/>
    <w:tmpl w:val="6088DB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C01B6"/>
    <w:multiLevelType w:val="hybridMultilevel"/>
    <w:tmpl w:val="A8BA9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B259DE"/>
    <w:multiLevelType w:val="hybridMultilevel"/>
    <w:tmpl w:val="0DFAA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C47F0"/>
    <w:multiLevelType w:val="hybridMultilevel"/>
    <w:tmpl w:val="FA645F5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17"/>
  </w:num>
  <w:num w:numId="7">
    <w:abstractNumId w:val="29"/>
  </w:num>
  <w:num w:numId="8">
    <w:abstractNumId w:val="26"/>
  </w:num>
  <w:num w:numId="9">
    <w:abstractNumId w:val="27"/>
  </w:num>
  <w:num w:numId="10">
    <w:abstractNumId w:val="22"/>
  </w:num>
  <w:num w:numId="11">
    <w:abstractNumId w:val="19"/>
  </w:num>
  <w:num w:numId="12">
    <w:abstractNumId w:val="10"/>
  </w:num>
  <w:num w:numId="13">
    <w:abstractNumId w:val="6"/>
  </w:num>
  <w:num w:numId="14">
    <w:abstractNumId w:val="18"/>
  </w:num>
  <w:num w:numId="15">
    <w:abstractNumId w:val="28"/>
  </w:num>
  <w:num w:numId="16">
    <w:abstractNumId w:val="15"/>
  </w:num>
  <w:num w:numId="17">
    <w:abstractNumId w:val="25"/>
  </w:num>
  <w:num w:numId="18">
    <w:abstractNumId w:val="16"/>
  </w:num>
  <w:num w:numId="19">
    <w:abstractNumId w:val="24"/>
  </w:num>
  <w:num w:numId="20">
    <w:abstractNumId w:val="14"/>
  </w:num>
  <w:num w:numId="21">
    <w:abstractNumId w:val="11"/>
  </w:num>
  <w:num w:numId="22">
    <w:abstractNumId w:val="12"/>
  </w:num>
  <w:num w:numId="23">
    <w:abstractNumId w:val="9"/>
  </w:num>
  <w:num w:numId="24">
    <w:abstractNumId w:val="23"/>
  </w:num>
  <w:num w:numId="25">
    <w:abstractNumId w:val="13"/>
  </w:num>
  <w:num w:numId="26">
    <w:abstractNumId w:val="4"/>
  </w:num>
  <w:num w:numId="27">
    <w:abstractNumId w:val="21"/>
  </w:num>
  <w:num w:numId="28">
    <w:abstractNumId w:val="2"/>
  </w:num>
  <w:num w:numId="29">
    <w:abstractNumId w:val="20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40C"/>
    <w:rsid w:val="00022B7A"/>
    <w:rsid w:val="0002596A"/>
    <w:rsid w:val="0002623F"/>
    <w:rsid w:val="00030893"/>
    <w:rsid w:val="0004051D"/>
    <w:rsid w:val="00040A5A"/>
    <w:rsid w:val="00046F97"/>
    <w:rsid w:val="00051C7A"/>
    <w:rsid w:val="00053B69"/>
    <w:rsid w:val="000563D2"/>
    <w:rsid w:val="000629E5"/>
    <w:rsid w:val="000722BC"/>
    <w:rsid w:val="0008250C"/>
    <w:rsid w:val="00095C0B"/>
    <w:rsid w:val="000A7324"/>
    <w:rsid w:val="000B0B93"/>
    <w:rsid w:val="000D2366"/>
    <w:rsid w:val="000D3957"/>
    <w:rsid w:val="000D6570"/>
    <w:rsid w:val="0010329B"/>
    <w:rsid w:val="001037DB"/>
    <w:rsid w:val="0010423B"/>
    <w:rsid w:val="00111F48"/>
    <w:rsid w:val="00114AA3"/>
    <w:rsid w:val="00121102"/>
    <w:rsid w:val="00121BC2"/>
    <w:rsid w:val="00126797"/>
    <w:rsid w:val="001328B9"/>
    <w:rsid w:val="001362B4"/>
    <w:rsid w:val="0014240C"/>
    <w:rsid w:val="00143A08"/>
    <w:rsid w:val="001455B7"/>
    <w:rsid w:val="00153C9B"/>
    <w:rsid w:val="00164AC8"/>
    <w:rsid w:val="001734AB"/>
    <w:rsid w:val="0018720C"/>
    <w:rsid w:val="00191570"/>
    <w:rsid w:val="00195AB6"/>
    <w:rsid w:val="0019764C"/>
    <w:rsid w:val="001A090B"/>
    <w:rsid w:val="001B08A5"/>
    <w:rsid w:val="001B6A79"/>
    <w:rsid w:val="001C2648"/>
    <w:rsid w:val="001C2BBC"/>
    <w:rsid w:val="001C41AF"/>
    <w:rsid w:val="001C5E2C"/>
    <w:rsid w:val="0020325A"/>
    <w:rsid w:val="00203D3D"/>
    <w:rsid w:val="00216DB5"/>
    <w:rsid w:val="00222F4E"/>
    <w:rsid w:val="00226F52"/>
    <w:rsid w:val="00227759"/>
    <w:rsid w:val="00230FC8"/>
    <w:rsid w:val="00236461"/>
    <w:rsid w:val="0024510B"/>
    <w:rsid w:val="002604EB"/>
    <w:rsid w:val="0026596C"/>
    <w:rsid w:val="00266EBC"/>
    <w:rsid w:val="00274EBB"/>
    <w:rsid w:val="00281AC6"/>
    <w:rsid w:val="002868E8"/>
    <w:rsid w:val="002A0066"/>
    <w:rsid w:val="002B24F8"/>
    <w:rsid w:val="002C554F"/>
    <w:rsid w:val="002F318A"/>
    <w:rsid w:val="002F724A"/>
    <w:rsid w:val="0030637E"/>
    <w:rsid w:val="0030687B"/>
    <w:rsid w:val="00312522"/>
    <w:rsid w:val="003141FA"/>
    <w:rsid w:val="00320C1D"/>
    <w:rsid w:val="00322808"/>
    <w:rsid w:val="0033728A"/>
    <w:rsid w:val="00342551"/>
    <w:rsid w:val="00344A0C"/>
    <w:rsid w:val="00346243"/>
    <w:rsid w:val="00346348"/>
    <w:rsid w:val="00347395"/>
    <w:rsid w:val="00352B59"/>
    <w:rsid w:val="00353017"/>
    <w:rsid w:val="003563CB"/>
    <w:rsid w:val="00364709"/>
    <w:rsid w:val="00373864"/>
    <w:rsid w:val="0037749C"/>
    <w:rsid w:val="00392712"/>
    <w:rsid w:val="003A62E4"/>
    <w:rsid w:val="003B3AF7"/>
    <w:rsid w:val="003B3E97"/>
    <w:rsid w:val="003B76BB"/>
    <w:rsid w:val="003C07A2"/>
    <w:rsid w:val="003C1353"/>
    <w:rsid w:val="003D4579"/>
    <w:rsid w:val="003D46D3"/>
    <w:rsid w:val="003E3F53"/>
    <w:rsid w:val="003F1892"/>
    <w:rsid w:val="00413346"/>
    <w:rsid w:val="00413929"/>
    <w:rsid w:val="004200F2"/>
    <w:rsid w:val="00432DB8"/>
    <w:rsid w:val="00440102"/>
    <w:rsid w:val="00442FFA"/>
    <w:rsid w:val="00446C89"/>
    <w:rsid w:val="00463513"/>
    <w:rsid w:val="00465EB5"/>
    <w:rsid w:val="004703E8"/>
    <w:rsid w:val="00477394"/>
    <w:rsid w:val="00482FED"/>
    <w:rsid w:val="00494FF3"/>
    <w:rsid w:val="004B62B7"/>
    <w:rsid w:val="004B763E"/>
    <w:rsid w:val="004B7E94"/>
    <w:rsid w:val="004C3584"/>
    <w:rsid w:val="004D4F95"/>
    <w:rsid w:val="004E1AE6"/>
    <w:rsid w:val="004F0243"/>
    <w:rsid w:val="005004CB"/>
    <w:rsid w:val="00505706"/>
    <w:rsid w:val="0051128A"/>
    <w:rsid w:val="00511727"/>
    <w:rsid w:val="00522F3D"/>
    <w:rsid w:val="00532185"/>
    <w:rsid w:val="005356D1"/>
    <w:rsid w:val="005377A8"/>
    <w:rsid w:val="00544897"/>
    <w:rsid w:val="0056146D"/>
    <w:rsid w:val="00561E85"/>
    <w:rsid w:val="005628C4"/>
    <w:rsid w:val="00563E9B"/>
    <w:rsid w:val="00570AE3"/>
    <w:rsid w:val="00575759"/>
    <w:rsid w:val="00576593"/>
    <w:rsid w:val="00581115"/>
    <w:rsid w:val="0058689B"/>
    <w:rsid w:val="005B6AB8"/>
    <w:rsid w:val="005B6FFC"/>
    <w:rsid w:val="005C1515"/>
    <w:rsid w:val="005C54D8"/>
    <w:rsid w:val="005C7F32"/>
    <w:rsid w:val="005D6D87"/>
    <w:rsid w:val="005D7531"/>
    <w:rsid w:val="005E412C"/>
    <w:rsid w:val="005F37F0"/>
    <w:rsid w:val="005F798D"/>
    <w:rsid w:val="0060130B"/>
    <w:rsid w:val="00601E16"/>
    <w:rsid w:val="00601EC7"/>
    <w:rsid w:val="0060217D"/>
    <w:rsid w:val="006026B0"/>
    <w:rsid w:val="00606280"/>
    <w:rsid w:val="006112A2"/>
    <w:rsid w:val="0062054C"/>
    <w:rsid w:val="00620E75"/>
    <w:rsid w:val="00632473"/>
    <w:rsid w:val="00632F9A"/>
    <w:rsid w:val="00634648"/>
    <w:rsid w:val="00635BFF"/>
    <w:rsid w:val="006367A6"/>
    <w:rsid w:val="00640CBF"/>
    <w:rsid w:val="0065741D"/>
    <w:rsid w:val="00663ED6"/>
    <w:rsid w:val="00677A3F"/>
    <w:rsid w:val="006855B4"/>
    <w:rsid w:val="00691F47"/>
    <w:rsid w:val="00693D04"/>
    <w:rsid w:val="006A5447"/>
    <w:rsid w:val="006B4830"/>
    <w:rsid w:val="006B534B"/>
    <w:rsid w:val="006B70F9"/>
    <w:rsid w:val="006C2206"/>
    <w:rsid w:val="006C492D"/>
    <w:rsid w:val="006D3E74"/>
    <w:rsid w:val="006D70CA"/>
    <w:rsid w:val="0070370D"/>
    <w:rsid w:val="0070399C"/>
    <w:rsid w:val="00712061"/>
    <w:rsid w:val="00712437"/>
    <w:rsid w:val="00712524"/>
    <w:rsid w:val="0073344E"/>
    <w:rsid w:val="007401A1"/>
    <w:rsid w:val="0074371E"/>
    <w:rsid w:val="00744C15"/>
    <w:rsid w:val="00750BEA"/>
    <w:rsid w:val="00763AE3"/>
    <w:rsid w:val="00763D67"/>
    <w:rsid w:val="0077121D"/>
    <w:rsid w:val="00771CAF"/>
    <w:rsid w:val="00771D43"/>
    <w:rsid w:val="00777A9C"/>
    <w:rsid w:val="007A708C"/>
    <w:rsid w:val="007A79BF"/>
    <w:rsid w:val="007D2417"/>
    <w:rsid w:val="007D3D06"/>
    <w:rsid w:val="007D6DC8"/>
    <w:rsid w:val="007D7357"/>
    <w:rsid w:val="007E7387"/>
    <w:rsid w:val="007F563B"/>
    <w:rsid w:val="007F5FA9"/>
    <w:rsid w:val="0080109C"/>
    <w:rsid w:val="008035AD"/>
    <w:rsid w:val="008122DE"/>
    <w:rsid w:val="008166E7"/>
    <w:rsid w:val="00821E0D"/>
    <w:rsid w:val="00824C02"/>
    <w:rsid w:val="00834F7E"/>
    <w:rsid w:val="00840587"/>
    <w:rsid w:val="0084153C"/>
    <w:rsid w:val="00844D87"/>
    <w:rsid w:val="00845ED3"/>
    <w:rsid w:val="00847EFF"/>
    <w:rsid w:val="0085208D"/>
    <w:rsid w:val="008545DB"/>
    <w:rsid w:val="00857FDC"/>
    <w:rsid w:val="00862834"/>
    <w:rsid w:val="00870091"/>
    <w:rsid w:val="00875226"/>
    <w:rsid w:val="00876343"/>
    <w:rsid w:val="00880B84"/>
    <w:rsid w:val="008931BA"/>
    <w:rsid w:val="0089487C"/>
    <w:rsid w:val="008A0D7A"/>
    <w:rsid w:val="008B0734"/>
    <w:rsid w:val="008C400B"/>
    <w:rsid w:val="009107DC"/>
    <w:rsid w:val="00912112"/>
    <w:rsid w:val="00913E48"/>
    <w:rsid w:val="00920AB2"/>
    <w:rsid w:val="0092368B"/>
    <w:rsid w:val="00926688"/>
    <w:rsid w:val="00926B65"/>
    <w:rsid w:val="009325BA"/>
    <w:rsid w:val="0093350D"/>
    <w:rsid w:val="009743A2"/>
    <w:rsid w:val="00976424"/>
    <w:rsid w:val="009764D1"/>
    <w:rsid w:val="00981B13"/>
    <w:rsid w:val="009833A0"/>
    <w:rsid w:val="00983D71"/>
    <w:rsid w:val="00987C33"/>
    <w:rsid w:val="00994F51"/>
    <w:rsid w:val="009A5BCE"/>
    <w:rsid w:val="009A617D"/>
    <w:rsid w:val="009A6845"/>
    <w:rsid w:val="009A7423"/>
    <w:rsid w:val="009B04B1"/>
    <w:rsid w:val="009B4EB3"/>
    <w:rsid w:val="009C3FBD"/>
    <w:rsid w:val="009E7641"/>
    <w:rsid w:val="009F6A32"/>
    <w:rsid w:val="00A00D75"/>
    <w:rsid w:val="00A00E41"/>
    <w:rsid w:val="00A13EF9"/>
    <w:rsid w:val="00A15302"/>
    <w:rsid w:val="00A24940"/>
    <w:rsid w:val="00A24F05"/>
    <w:rsid w:val="00A25D60"/>
    <w:rsid w:val="00A27744"/>
    <w:rsid w:val="00A30F52"/>
    <w:rsid w:val="00A55BF2"/>
    <w:rsid w:val="00A74691"/>
    <w:rsid w:val="00A74B4C"/>
    <w:rsid w:val="00A8072A"/>
    <w:rsid w:val="00A8548E"/>
    <w:rsid w:val="00A97078"/>
    <w:rsid w:val="00AA1334"/>
    <w:rsid w:val="00AA2B3C"/>
    <w:rsid w:val="00AB0A7A"/>
    <w:rsid w:val="00AB2873"/>
    <w:rsid w:val="00AB5AB8"/>
    <w:rsid w:val="00AC11F5"/>
    <w:rsid w:val="00AE49D9"/>
    <w:rsid w:val="00AF6C12"/>
    <w:rsid w:val="00B001DF"/>
    <w:rsid w:val="00B129AF"/>
    <w:rsid w:val="00B14DCF"/>
    <w:rsid w:val="00B21891"/>
    <w:rsid w:val="00B40140"/>
    <w:rsid w:val="00B55F96"/>
    <w:rsid w:val="00B6574C"/>
    <w:rsid w:val="00B679DC"/>
    <w:rsid w:val="00B74CB4"/>
    <w:rsid w:val="00B77465"/>
    <w:rsid w:val="00B84C8B"/>
    <w:rsid w:val="00B95119"/>
    <w:rsid w:val="00B966EC"/>
    <w:rsid w:val="00B97147"/>
    <w:rsid w:val="00BA27FE"/>
    <w:rsid w:val="00BA680A"/>
    <w:rsid w:val="00BB2CEF"/>
    <w:rsid w:val="00BB4F7F"/>
    <w:rsid w:val="00BB72E6"/>
    <w:rsid w:val="00BC0C64"/>
    <w:rsid w:val="00BC0E69"/>
    <w:rsid w:val="00BC5767"/>
    <w:rsid w:val="00BC5E0E"/>
    <w:rsid w:val="00BC7EC1"/>
    <w:rsid w:val="00BD4E81"/>
    <w:rsid w:val="00BD70AC"/>
    <w:rsid w:val="00BE1F7F"/>
    <w:rsid w:val="00BE5C98"/>
    <w:rsid w:val="00BE687A"/>
    <w:rsid w:val="00BF0BCA"/>
    <w:rsid w:val="00BF3107"/>
    <w:rsid w:val="00BF325A"/>
    <w:rsid w:val="00C01C69"/>
    <w:rsid w:val="00C02F42"/>
    <w:rsid w:val="00C20A62"/>
    <w:rsid w:val="00C35675"/>
    <w:rsid w:val="00C548DC"/>
    <w:rsid w:val="00C63BBE"/>
    <w:rsid w:val="00C70FE5"/>
    <w:rsid w:val="00C80825"/>
    <w:rsid w:val="00C87BCF"/>
    <w:rsid w:val="00C9318E"/>
    <w:rsid w:val="00C9548F"/>
    <w:rsid w:val="00CA4D22"/>
    <w:rsid w:val="00CA7B53"/>
    <w:rsid w:val="00CB2809"/>
    <w:rsid w:val="00CB454F"/>
    <w:rsid w:val="00CC619C"/>
    <w:rsid w:val="00CC77EE"/>
    <w:rsid w:val="00CD176E"/>
    <w:rsid w:val="00CD3E10"/>
    <w:rsid w:val="00CD4625"/>
    <w:rsid w:val="00CD6ABA"/>
    <w:rsid w:val="00CE224B"/>
    <w:rsid w:val="00D0075A"/>
    <w:rsid w:val="00D2194B"/>
    <w:rsid w:val="00D230B5"/>
    <w:rsid w:val="00D2344A"/>
    <w:rsid w:val="00D3426C"/>
    <w:rsid w:val="00D34E93"/>
    <w:rsid w:val="00D36E64"/>
    <w:rsid w:val="00D53BAF"/>
    <w:rsid w:val="00D61272"/>
    <w:rsid w:val="00D77F56"/>
    <w:rsid w:val="00D816CF"/>
    <w:rsid w:val="00D9467A"/>
    <w:rsid w:val="00DA0083"/>
    <w:rsid w:val="00DB6DF6"/>
    <w:rsid w:val="00DC1EBC"/>
    <w:rsid w:val="00DE6F6F"/>
    <w:rsid w:val="00DF7976"/>
    <w:rsid w:val="00E15034"/>
    <w:rsid w:val="00E17F4E"/>
    <w:rsid w:val="00E226D4"/>
    <w:rsid w:val="00E227B8"/>
    <w:rsid w:val="00E348EE"/>
    <w:rsid w:val="00E34A00"/>
    <w:rsid w:val="00E3599F"/>
    <w:rsid w:val="00E5133B"/>
    <w:rsid w:val="00E62F57"/>
    <w:rsid w:val="00E6547A"/>
    <w:rsid w:val="00E700F1"/>
    <w:rsid w:val="00E83162"/>
    <w:rsid w:val="00E835E3"/>
    <w:rsid w:val="00E87A6B"/>
    <w:rsid w:val="00E952E2"/>
    <w:rsid w:val="00EA0DBA"/>
    <w:rsid w:val="00EA1D37"/>
    <w:rsid w:val="00EB2946"/>
    <w:rsid w:val="00EC05A8"/>
    <w:rsid w:val="00EC1FAB"/>
    <w:rsid w:val="00EC4F2C"/>
    <w:rsid w:val="00EE520E"/>
    <w:rsid w:val="00EF0CC3"/>
    <w:rsid w:val="00F00BAD"/>
    <w:rsid w:val="00F068D2"/>
    <w:rsid w:val="00F071F9"/>
    <w:rsid w:val="00F210CB"/>
    <w:rsid w:val="00F310B0"/>
    <w:rsid w:val="00F40DF8"/>
    <w:rsid w:val="00F41428"/>
    <w:rsid w:val="00F43898"/>
    <w:rsid w:val="00F51FA5"/>
    <w:rsid w:val="00F55287"/>
    <w:rsid w:val="00F61562"/>
    <w:rsid w:val="00F718BD"/>
    <w:rsid w:val="00F8194F"/>
    <w:rsid w:val="00F83CCD"/>
    <w:rsid w:val="00F859F9"/>
    <w:rsid w:val="00F87A47"/>
    <w:rsid w:val="00F91B47"/>
    <w:rsid w:val="00F92BF2"/>
    <w:rsid w:val="00F9488B"/>
    <w:rsid w:val="00FA037E"/>
    <w:rsid w:val="00FA09AB"/>
    <w:rsid w:val="00FA0AA5"/>
    <w:rsid w:val="00FA18C6"/>
    <w:rsid w:val="00FC242A"/>
    <w:rsid w:val="00FC5B77"/>
    <w:rsid w:val="00FC7468"/>
    <w:rsid w:val="00FD06FE"/>
    <w:rsid w:val="00FD1E45"/>
    <w:rsid w:val="00FD4089"/>
    <w:rsid w:val="00FD5963"/>
    <w:rsid w:val="00FE3B02"/>
    <w:rsid w:val="00FE4ACD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FD855DD"/>
  <w15:docId w15:val="{43BFF26D-EEFA-4DD2-AF39-18DC2A66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8566FE-A3D6-4903-B627-26DF607B1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3</TotalTime>
  <Pages>1</Pages>
  <Words>46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2022-10-28T01:16:00Z</cp:lastPrinted>
  <dcterms:created xsi:type="dcterms:W3CDTF">2025-03-03T06:41:00Z</dcterms:created>
  <dcterms:modified xsi:type="dcterms:W3CDTF">2026-09-03T17:40:00Z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16c06ef30ca99430f45737f38efdca9d5a045d1123fc97d0ad1e9e5608d6550f</vt:lpwstr>
  </property>
</Properties>
</file>